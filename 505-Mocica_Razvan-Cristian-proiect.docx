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8"/>
          <w:szCs w:val="28"/>
          <w:lang w:val="en-US" w:eastAsia="en-US" w:bidi="ar-SA"/>
        </w:rPr>
        <w:id w:val="147470518"/>
        <w15:color w:val="DBDBDB"/>
        <w:docPartObj>
          <w:docPartGallery w:val="Table of Contents"/>
          <w:docPartUnique/>
        </w:docPartObj>
      </w:sdtPr>
      <w:sdtEndPr>
        <w:rPr>
          <w:rFonts w:hint="default" w:ascii="SimSun" w:hAnsi="SimSun" w:eastAsia="SimSun" w:cstheme="minorBidi"/>
          <w:sz w:val="21"/>
          <w:szCs w:val="22"/>
          <w:lang w:val="en-US" w:eastAsia="en-US" w:bidi="ar-SA"/>
        </w:rPr>
      </w:sdtEndPr>
      <w:sdtContent>
        <w:p w14:paraId="57C5DB41">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en-US" w:bidi="ar-SA"/>
            </w:rPr>
          </w:pPr>
          <w:bookmarkStart w:id="70" w:name="_GoBack"/>
          <w:bookmarkEnd w:id="70"/>
          <w:bookmarkStart w:id="0" w:name="_Toc16460"/>
          <w:bookmarkStart w:id="1" w:name="_Toc24118"/>
          <w:r>
            <w:rPr>
              <w:rFonts w:hint="default" w:ascii="Times New Roman" w:hAnsi="Times New Roman" w:eastAsia="SimSun" w:cs="Times New Roman"/>
              <w:b/>
              <w:bCs/>
              <w:sz w:val="28"/>
              <w:szCs w:val="28"/>
              <w:lang w:val="en-US" w:eastAsia="en-US" w:bidi="ar-SA"/>
            </w:rPr>
            <w:t>Cuprins</w:t>
          </w:r>
        </w:p>
        <w:p w14:paraId="3C889839">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p>
        <w:p w14:paraId="687C070B">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_Toc2605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val="0"/>
              <w:sz w:val="24"/>
              <w:szCs w:val="24"/>
            </w:rPr>
            <w:t xml:space="preserve">1. </w:t>
          </w:r>
          <w:r>
            <w:rPr>
              <w:rFonts w:hint="default" w:ascii="Times New Roman" w:hAnsi="Times New Roman" w:eastAsia="Times New Roman" w:cs="Times New Roman"/>
              <w:bCs w:val="0"/>
              <w:sz w:val="24"/>
              <w:szCs w:val="24"/>
              <w:lang w:val="en-US"/>
            </w:rPr>
            <w:t>Prezentarea modelului si a regulilor sale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227E429">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_Toc1777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lang w:val="en-US"/>
            </w:rPr>
            <w:t xml:space="preserve">1.1. </w:t>
          </w:r>
          <w:r>
            <w:rPr>
              <w:rFonts w:hint="default" w:ascii="Times New Roman" w:hAnsi="Times New Roman" w:eastAsia="Times New Roman" w:cs="Times New Roman"/>
              <w:sz w:val="24"/>
              <w:szCs w:val="24"/>
            </w:rPr>
            <w:t>Constrângeri pentru implementare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1FB30E7">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_Toc18367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 xml:space="preserve">1.2. </w:t>
          </w:r>
          <w:r>
            <w:rPr>
              <w:rFonts w:hint="default" w:ascii="Times New Roman" w:hAnsi="Times New Roman" w:eastAsia="Times New Roman" w:cs="Times New Roman"/>
              <w:bCs/>
              <w:sz w:val="24"/>
              <w:szCs w:val="24"/>
            </w:rPr>
            <w:t>Diagrama Entitate Relație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_Toc18367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1C080DF">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_Toc21111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 xml:space="preserve">1.3. </w:t>
          </w:r>
          <w:r>
            <w:rPr>
              <w:rFonts w:hint="default" w:ascii="Times New Roman" w:hAnsi="Times New Roman" w:eastAsia="Times New Roman" w:cs="Times New Roman"/>
              <w:bCs/>
              <w:sz w:val="24"/>
              <w:szCs w:val="24"/>
            </w:rPr>
            <w:t>Diagrama Conceptuală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7A46FF">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_Toc13208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1.4. Regulile de securitate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C2730E">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_Toc4682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2. Procesele aplicației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2E5E61E">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_Toc7713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2.1. Matricea Proces-Utilizator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FED24F">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_Toc14401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2.2. Matricea Entitate-Proces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3E08599">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_Toc20646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2.3. Matricea Entitate-Utilizator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_Toc20646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8A7D2A4">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_Toc13341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 Gestiunea Utilizatorilor și a Resurselor Computaționale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B9E667A">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_Toc8440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3.1. Configurarea Utilizatorilor și a Schemei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_Toc8440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6136F56">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_Toc32024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3.2. Memorie alocată pentru cateogriile de utilizatori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_Toc32024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4E8BA36">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_Toc1874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3.3.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85A5296">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_Toc14533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3.3.1. Plan de consum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5CBFEB3">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_Toc28728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3.3.2. Crearea Efectivă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_Toc28728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D1B05E1">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_Toc29162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3.4. Permisii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_Toc29162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37A6C6C">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_Toc4706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 Creare Bazei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0C50FA2">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_Toc10051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4.1. Crearea Schemei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1CDA68D">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_Toc4341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4.1.1. Criptare în Schema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_Toc4341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90459D0">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_Toc31056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4.2. Crearea Schemei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3F3CB97">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_Toc13465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4.2.1. Criptare în Schema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781D53F">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_Toc14235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5. Obiect dependent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C5BEB10">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_Toc6704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 Audit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4678658">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_Toc20756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6.1. Audit Standard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163842F">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_Toc27695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6.2. Triggeri de Auditare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_Toc27695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1A20BFE">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_Toc2171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6.3. FGA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96C3E16">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_Toc9201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7. Contextul aplicației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_Toc9201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673684B">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_Toc5361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7.1. VPD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2EC39A4">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_Toc31358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8. SQL injection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5BAE153">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_Toc22558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8.1. Procedura Vulnerabilă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_Toc22558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BB2F8A5">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_Toc11414 </w:instrText>
          </w:r>
          <w:r>
            <w:rPr>
              <w:rFonts w:hint="default" w:ascii="Times New Roman" w:hAnsi="Times New Roman" w:cs="Times New Roman"/>
              <w:sz w:val="24"/>
              <w:szCs w:val="24"/>
            </w:rPr>
            <w:fldChar w:fldCharType="separate"/>
          </w:r>
          <w:r>
            <w:rPr>
              <w:rFonts w:hint="default" w:ascii="Times New Roman" w:hAnsi="Times New Roman" w:cs="Times New Roman"/>
              <w:bCs/>
              <w:i w:val="0"/>
              <w:iCs w:val="0"/>
              <w:sz w:val="24"/>
              <w:szCs w:val="24"/>
              <w:lang w:val="en-US"/>
            </w:rPr>
            <w:t>8.2. Procedura repart</w:t>
          </w:r>
          <w:r>
            <w:rPr>
              <w:rFonts w:hint="default" w:ascii="Times New Roman" w:hAnsi="Times New Roman" w:cs="Times New Roman"/>
              <w:bCs/>
              <w:i w:val="0"/>
              <w:iCs w:val="0"/>
              <w:sz w:val="24"/>
              <w:szCs w:val="24"/>
              <w:lang w:val="en-US" w:eastAsia="ro-RO"/>
            </w:rPr>
            <w:t>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_Toc11414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8C9C447">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_Toc24217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 Mascarea datelor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_Toc24217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C78F135">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_Toc5118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9.1. Export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4AC55B2">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_Toc17520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9.2. Import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_Toc17520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D7848AA">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_Toc26730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 Codul SQL al aplicatiei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EE33E9">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_Toc9981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6151E6">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_Toc19571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10.1.2. bro_admin_audit.sql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_Toc19571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6DF92B4">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_Toc22131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10.1.3. bro_admin_create_tables.sql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CD5F5F3">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_Toc12153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10.1.4. bro_admin_criptare.sql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B7B9BDC">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_Toc19656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10.1.5. bro_admin_mask.sql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E1F909E">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_Toc4965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10.1.6. bro_admin_programs_view.sql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8EBF0B4">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_Toc23777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10.1.7. bro_admin_update_echipament_fals.sql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_Toc23777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B68F792">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_Toc32163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10.2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54FFF9C">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_Toc25644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10.2.1. bro_antrenor_insert.sql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4B4D695">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_Toc21713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10.2.2. bro_antrenor1_cript_show.sql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_Toc21713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1786E06">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_Toc23059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10.3. Client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D9B20A4">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_Toc14576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10.3.1. bro_client1_select_cript.sql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D1C2F7A">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_Toc13282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10.3.2 bro_client1_sql_injection.sql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B6D0AB1">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_Toc4638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10.4.1. bro_import.sql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E80DF43">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_Toc2337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10.5 Manager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729E81F">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_Toc12835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10.5.1. bro_manager_filiala1_context.sql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5F52F61">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_Toc876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 SYS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A36953C">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_Toc15947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10.7.1. sys_admin_antrenor_privilege.sql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D96EFB3">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_Toc5010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10.7.2. sys_audit_1.sql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02A4A7D">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_Toc7838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10.7.3. sys_audit_2.sql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_Toc7838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A6563EF">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_Toc12422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10.7.4 sys_context.sql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_Toc12422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66DA0EA">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_Toc9879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10.7.5. sys_mask.sql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811763A">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_Toc12852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10.7.6. sys_users_1.sql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69097C4">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_Toc12892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11. Codul 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920007F">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_Toc17304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11.1. import_mask_person.cmd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_Toc17304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D34681">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_Toc10940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11.2. mask_person.cmd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_Toc10940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70BA50A">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_Toc29948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11.3. seed_antrenor.cmd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_Toc29948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432ADB7">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_Toc26277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12. Link repository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86D7E26">
          <w:pPr>
            <w:keepNext w:val="0"/>
            <w:keepLines w:val="0"/>
            <w:pageBreakBefore w:val="0"/>
            <w:widowControl/>
            <w:kinsoku/>
            <w:wordWrap/>
            <w:overflowPunct/>
            <w:topLinePunct w:val="0"/>
            <w:autoSpaceDE/>
            <w:autoSpaceDN/>
            <w:bidi w:val="0"/>
            <w:adjustRightInd/>
            <w:snapToGrid/>
            <w:spacing w:line="24" w:lineRule="atLeast"/>
            <w:textAlignment w:val="auto"/>
          </w:pPr>
          <w:r>
            <w:rPr>
              <w:rFonts w:hint="default" w:ascii="Times New Roman" w:hAnsi="Times New Roman" w:cs="Times New Roman"/>
              <w:sz w:val="24"/>
              <w:szCs w:val="24"/>
            </w:rPr>
            <w:fldChar w:fldCharType="end"/>
          </w:r>
        </w:p>
      </w:sdtContent>
    </w:sdt>
    <w:p w14:paraId="502FCCD9">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sectPr>
          <w:pgSz w:w="11906" w:h="16838"/>
          <w:pgMar w:top="1440" w:right="1800" w:bottom="1440" w:left="1800" w:header="720" w:footer="720" w:gutter="0"/>
          <w:cols w:space="720" w:num="1"/>
          <w:docGrid w:linePitch="360" w:charSpace="0"/>
        </w:sectPr>
      </w:pPr>
    </w:p>
    <w:p w14:paraId="55FC3FCA">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lang w:val="en-US"/>
        </w:rPr>
      </w:pPr>
      <w:bookmarkStart w:id="2" w:name="_Toc2605"/>
      <w:r>
        <w:rPr>
          <w:rFonts w:hint="default" w:ascii="Times New Roman" w:hAnsi="Times New Roman" w:eastAsia="Times New Roman" w:cs="Times New Roman"/>
          <w:b/>
          <w:bCs w:val="0"/>
          <w:sz w:val="28"/>
          <w:szCs w:val="28"/>
        </w:rPr>
        <w:t xml:space="preserve">1. </w:t>
      </w:r>
      <w:bookmarkEnd w:id="0"/>
      <w:bookmarkEnd w:id="1"/>
      <w:r>
        <w:rPr>
          <w:rFonts w:hint="default" w:ascii="Times New Roman" w:hAnsi="Times New Roman" w:eastAsia="Times New Roman" w:cs="Times New Roman"/>
          <w:b/>
          <w:bCs w:val="0"/>
          <w:sz w:val="28"/>
          <w:szCs w:val="28"/>
          <w:lang w:val="en-US"/>
        </w:rPr>
        <w:t>Prezentarea modelului si a regulilor sale</w:t>
      </w:r>
      <w:bookmarkEnd w:id="2"/>
    </w:p>
    <w:p w14:paraId="5D34A223">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Proiectul implementează gestiunea mai multor filiale dintr-un lanț de săli de fitness. Abonamentul unui client este valabil în toate filialele, iar, de asemenea, clienții pot cumpăra suplimente nutritive de la recepția tuturor filialelor (nu se iau în calcul alte tranzacții pe care clientul le face la recepție (e.g. cumpără apă)) contorizăm doar comenzile efective de suplimente nutritive ale clientului). Modalitatea de plată a serviciilor și comenzilor nu este reținută în baza de date. Fiecare filială va avea angajați, aceștia putând fi antrenori sau recepționiști. Totodată, se rețin echipamentele pentru fiecare sediu, iar fiecare angajat lucrează doar într-un singur sediu. Echipamentele și suplimentele nutritive vor avea neapărat cel puțin un furnizor.</w:t>
      </w:r>
    </w:p>
    <w:p w14:paraId="473FE8B4">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 xml:space="preserve">Clienții </w:t>
      </w:r>
      <w:r>
        <w:rPr>
          <w:rFonts w:hint="default" w:ascii="Times New Roman" w:hAnsi="Times New Roman" w:eastAsia="Times New Roman" w:cs="Times New Roman"/>
          <w:sz w:val="24"/>
          <w:szCs w:val="24"/>
          <w:lang w:val="en-US"/>
        </w:rPr>
        <w:t xml:space="preserve">pot avea </w:t>
      </w:r>
      <w:r>
        <w:rPr>
          <w:rFonts w:hint="default" w:ascii="Times New Roman" w:hAnsi="Times New Roman" w:eastAsia="Times New Roman" w:cs="Times New Roman"/>
          <w:sz w:val="24"/>
          <w:szCs w:val="24"/>
        </w:rPr>
        <w:t>abonamente lunare, trimestriale, bianuale</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anuale</w:t>
      </w:r>
      <w:r>
        <w:rPr>
          <w:rFonts w:hint="default" w:ascii="Times New Roman" w:hAnsi="Times New Roman" w:eastAsia="Times New Roman" w:cs="Times New Roman"/>
          <w:sz w:val="24"/>
          <w:szCs w:val="24"/>
          <w:lang w:val="en-US"/>
        </w:rPr>
        <w:t xml:space="preserve"> sau</w:t>
      </w:r>
      <w:r>
        <w:rPr>
          <w:rFonts w:hint="default" w:ascii="Times New Roman" w:hAnsi="Times New Roman" w:eastAsia="Times New Roman" w:cs="Times New Roman"/>
          <w:sz w:val="24"/>
          <w:szCs w:val="24"/>
        </w:rPr>
        <w:t xml:space="preserve"> extinse. Despre clienți se vor înregistra numele, prenumele, vârsta, un email</w:t>
      </w:r>
      <w:r>
        <w:rPr>
          <w:rFonts w:hint="default" w:ascii="Times New Roman" w:hAnsi="Times New Roman" w:eastAsia="Times New Roman" w:cs="Times New Roman"/>
          <w:sz w:val="24"/>
          <w:szCs w:val="24"/>
          <w:lang w:val="en-US"/>
        </w:rPr>
        <w:t>, dac</w:t>
      </w:r>
      <w:r>
        <w:rPr>
          <w:rFonts w:hint="default" w:ascii="Times New Roman" w:hAnsi="Times New Roman" w:eastAsia="Times New Roman" w:cs="Times New Roman"/>
          <w:sz w:val="24"/>
          <w:szCs w:val="24"/>
        </w:rPr>
        <w:t>ă</w:t>
      </w:r>
      <w:r>
        <w:rPr>
          <w:rFonts w:hint="default" w:ascii="Times New Roman" w:hAnsi="Times New Roman" w:eastAsia="Times New Roman" w:cs="Times New Roman"/>
          <w:sz w:val="24"/>
          <w:szCs w:val="24"/>
          <w:lang w:val="en-US"/>
        </w:rPr>
        <w:t xml:space="preserve"> este student sau nu</w:t>
      </w:r>
      <w:r>
        <w:rPr>
          <w:rFonts w:hint="default" w:ascii="Times New Roman" w:hAnsi="Times New Roman" w:eastAsia="Times New Roman" w:cs="Times New Roman"/>
          <w:sz w:val="24"/>
          <w:szCs w:val="24"/>
        </w:rPr>
        <w:t xml:space="preserve"> și posibil unul sau mai multe numere de telefon. De asemenea, un client va urma numai un unic program de antrenament de un anumit tip.</w:t>
      </w:r>
      <w:r>
        <w:rPr>
          <w:rFonts w:hint="default" w:ascii="Times New Roman" w:hAnsi="Times New Roman" w:eastAsia="Times New Roman" w:cs="Times New Roman"/>
          <w:sz w:val="24"/>
          <w:szCs w:val="24"/>
          <w:lang w:val="en-US"/>
        </w:rPr>
        <w:t xml:space="preserve"> </w:t>
      </w:r>
    </w:p>
    <w:p w14:paraId="577890A2">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Fiecare filială a sălii are un anumit număr de angajați (antrenori sau recepționiști). Un antrenor</w:t>
      </w:r>
      <w:r>
        <w:rPr>
          <w:rFonts w:hint="default" w:ascii="Times New Roman" w:hAnsi="Times New Roman" w:eastAsia="Times New Roman" w:cs="Times New Roman"/>
          <w:sz w:val="24"/>
          <w:szCs w:val="24"/>
          <w:lang w:val="en-US"/>
        </w:rPr>
        <w:t xml:space="preserve"> poate avea unul sau mai multe programe</w:t>
      </w:r>
      <w:r>
        <w:rPr>
          <w:rFonts w:hint="default" w:ascii="Times New Roman" w:hAnsi="Times New Roman" w:eastAsia="Times New Roman" w:cs="Times New Roman"/>
          <w:sz w:val="24"/>
          <w:szCs w:val="24"/>
        </w:rPr>
        <w:t xml:space="preserve"> de antrenament și</w:t>
      </w:r>
      <w:r>
        <w:rPr>
          <w:rFonts w:hint="default" w:ascii="Times New Roman" w:hAnsi="Times New Roman" w:eastAsia="Times New Roman" w:cs="Times New Roman"/>
          <w:sz w:val="24"/>
          <w:szCs w:val="24"/>
          <w:lang w:val="en-US"/>
        </w:rPr>
        <w:t xml:space="preserve"> este obligat</w:t>
      </w:r>
      <w:r>
        <w:rPr>
          <w:rFonts w:hint="default" w:ascii="Times New Roman" w:hAnsi="Times New Roman" w:eastAsia="Times New Roman" w:cs="Times New Roman"/>
          <w:sz w:val="24"/>
          <w:szCs w:val="24"/>
        </w:rPr>
        <w:t xml:space="preserve"> să-și ateste studiile. Recepționiștii se vor ocupa de comenzi și vor avea fie program complet fie cu normă redusă. Pentru fiecare angajat se va ține minte numele, prenumele, vârsta, posibil unul sau mai multe numere de telefon, un email, data angajării și salariul (în lei). În fiecare filială va fi un unic manager</w:t>
      </w:r>
      <w:r>
        <w:rPr>
          <w:rFonts w:hint="default" w:ascii="Times New Roman" w:hAnsi="Times New Roman" w:eastAsia="Times New Roman" w:cs="Times New Roman"/>
          <w:sz w:val="24"/>
          <w:szCs w:val="24"/>
          <w:lang w:val="en-US"/>
        </w:rPr>
        <w:t>.</w:t>
      </w:r>
    </w:p>
    <w:p w14:paraId="365925E5">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Echipamentele sportive aparțin unei singure filiale, iar numele efectiv al acestora nu depinde de furnizor (e.g. o presă furnizată de X se va numi tot presă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data instalării echipamentelor, ultima revizie (data primei revizii va coincide cu data instalării) și numele.</w:t>
      </w:r>
    </w:p>
    <w:p w14:paraId="504C40BB">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Suplimentele se pot comanda doar de la recepție și numele lor nu depinde de furnizor (e.g. proteina furnizată de X se va numi tot proteină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numele, o descriere, caloriile (pe 100g), prețul și furnizorul.</w:t>
      </w:r>
    </w:p>
    <w:p w14:paraId="468BA65D">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Pentru fiecare filiala se păstrează angajații și echipamentele</w:t>
      </w:r>
      <w:r>
        <w:rPr>
          <w:rFonts w:hint="default" w:ascii="Times New Roman" w:hAnsi="Times New Roman" w:eastAsia="Times New Roman" w:cs="Times New Roman"/>
          <w:sz w:val="24"/>
          <w:szCs w:val="24"/>
        </w:rPr>
        <w:t>. De asemenea</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se vor </w:t>
      </w:r>
      <w:r>
        <w:rPr>
          <w:rFonts w:hint="default" w:ascii="Times New Roman" w:hAnsi="Times New Roman" w:eastAsia="Times New Roman" w:cs="Times New Roman"/>
          <w:sz w:val="24"/>
          <w:szCs w:val="24"/>
          <w:lang w:val="en-US"/>
        </w:rPr>
        <w:t>re</w:t>
      </w:r>
      <w:r>
        <w:rPr>
          <w:rFonts w:hint="default" w:ascii="Times New Roman" w:hAnsi="Times New Roman" w:eastAsia="Times New Roman" w:cs="Times New Roman"/>
          <w:sz w:val="24"/>
          <w:szCs w:val="24"/>
        </w:rPr>
        <w:t>ține</w:t>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rPr>
        <w:t>data de înființare, adresa și numele.</w:t>
      </w:r>
      <w:r>
        <w:rPr>
          <w:rFonts w:hint="default" w:ascii="Times New Roman" w:hAnsi="Times New Roman" w:eastAsia="Times New Roman" w:cs="Times New Roman"/>
          <w:sz w:val="24"/>
          <w:szCs w:val="24"/>
          <w:lang w:val="en-US"/>
        </w:rPr>
        <w:t xml:space="preserve"> Pentru furnizori se vor salva adresa, codul fiscal și numele.</w:t>
      </w:r>
    </w:p>
    <w:p w14:paraId="29F8AB5B">
      <w:pPr>
        <w:spacing w:line="360" w:lineRule="auto"/>
        <w:jc w:val="both"/>
        <w:rPr>
          <w:rFonts w:hint="default" w:ascii="Times New Roman" w:hAnsi="Times New Roman" w:cs="Times New Roman"/>
          <w:sz w:val="24"/>
          <w:szCs w:val="24"/>
        </w:rPr>
      </w:pPr>
    </w:p>
    <w:p w14:paraId="1B62549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sz w:val="24"/>
          <w:szCs w:val="24"/>
        </w:rPr>
      </w:pPr>
      <w:bookmarkStart w:id="3" w:name="_Toc8151"/>
      <w:bookmarkStart w:id="4" w:name="_Toc1777"/>
      <w:r>
        <w:rPr>
          <w:rFonts w:hint="default" w:ascii="Times New Roman" w:hAnsi="Times New Roman" w:eastAsia="Times New Roman" w:cs="Times New Roman"/>
          <w:b/>
          <w:sz w:val="28"/>
          <w:szCs w:val="28"/>
          <w:lang w:val="en-US"/>
        </w:rPr>
        <w:t xml:space="preserve">1.1. </w:t>
      </w:r>
      <w:r>
        <w:rPr>
          <w:rFonts w:hint="default" w:ascii="Times New Roman" w:hAnsi="Times New Roman" w:eastAsia="Times New Roman" w:cs="Times New Roman"/>
          <w:b/>
          <w:sz w:val="28"/>
          <w:szCs w:val="28"/>
        </w:rPr>
        <w:t>Constrângeri pentru implementare</w:t>
      </w:r>
      <w:bookmarkEnd w:id="3"/>
      <w:bookmarkEnd w:id="4"/>
    </w:p>
    <w:p w14:paraId="49E36B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Fiecare client poate avea un singur abonament</w:t>
      </w:r>
    </w:p>
    <w:p w14:paraId="03C1165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U</w:t>
      </w:r>
      <w:r>
        <w:rPr>
          <w:rFonts w:hint="default" w:ascii="Times New Roman" w:hAnsi="Times New Roman" w:eastAsia="Times New Roman" w:cs="Times New Roman"/>
          <w:color w:val="000000" w:themeColor="text1"/>
          <w:sz w:val="24"/>
          <w:szCs w:val="24"/>
          <w14:textFill>
            <w14:solidFill>
              <w14:schemeClr w14:val="tx1"/>
            </w14:solidFill>
          </w14:textFill>
        </w:rPr>
        <w:t>n client nu poate fi și angajat.</w:t>
      </w:r>
    </w:p>
    <w:p w14:paraId="6391188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Abonamentul</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unui 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e</w:t>
      </w:r>
      <w:r>
        <w:rPr>
          <w:rFonts w:hint="default" w:ascii="Times New Roman" w:hAnsi="Times New Roman" w:eastAsia="Times New Roman" w:cs="Times New Roman"/>
          <w:color w:val="000000" w:themeColor="text1"/>
          <w:sz w:val="24"/>
          <w:szCs w:val="24"/>
          <w:lang w:val="en-US"/>
          <w14:textFill>
            <w14:solidFill>
              <w14:schemeClr w14:val="tx1"/>
            </w14:solidFill>
          </w14:textFill>
        </w:rPr>
        <w:t>ste</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unic pentru toate filialele.</w:t>
      </w:r>
    </w:p>
    <w:p w14:paraId="342EA75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abonamente sunt: lunar, trimestrial, bianual, anual, extins.</w:t>
      </w:r>
    </w:p>
    <w:p w14:paraId="3C557D4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Suplimentele se țin pe toată firma, nu pe filiale.</w:t>
      </w:r>
    </w:p>
    <w:p w14:paraId="05058CE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client trebuie să urmeze numai un program de antrenament de un anumit tip.</w:t>
      </w:r>
    </w:p>
    <w:p w14:paraId="38460B3A">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programe sunt: Mass, Body, Recovery.</w:t>
      </w:r>
    </w:p>
    <w:p w14:paraId="43EE10B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Emailul este unic pentru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fiecare </w:t>
      </w:r>
      <w:r>
        <w:rPr>
          <w:rFonts w:hint="default" w:ascii="Times New Roman" w:hAnsi="Times New Roman" w:eastAsia="Times New Roman" w:cs="Times New Roman"/>
          <w:color w:val="000000" w:themeColor="text1"/>
          <w:sz w:val="24"/>
          <w:szCs w:val="24"/>
          <w14:textFill>
            <w14:solidFill>
              <w14:schemeClr w14:val="tx1"/>
            </w14:solidFill>
          </w14:textFill>
        </w:rPr>
        <w:t>persoană.</w:t>
      </w:r>
    </w:p>
    <w:p w14:paraId="11E4203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angajat poate lucra doar la o singură filială.</w:t>
      </w:r>
    </w:p>
    <w:p w14:paraId="3A0A6A6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Suplimentele nutritive/Echipamentele </w:t>
      </w:r>
      <w:r>
        <w:rPr>
          <w:rFonts w:hint="default" w:ascii="Times New Roman" w:hAnsi="Times New Roman" w:eastAsia="Times New Roman" w:cs="Times New Roman"/>
          <w:color w:val="000000" w:themeColor="text1"/>
          <w:sz w:val="24"/>
          <w:szCs w:val="24"/>
          <w:lang w:val="en-US"/>
          <w14:textFill>
            <w14:solidFill>
              <w14:schemeClr w14:val="tx1"/>
            </w14:solidFill>
          </w14:textFill>
        </w:rPr>
        <w:t>pot avea același id pentru furnizori diferiți</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E22629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ține minte metoda de plată pentru abonamente și comenzi</w:t>
      </w:r>
    </w:p>
    <w:p w14:paraId="031BF611">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Se </w:t>
      </w:r>
      <w:r>
        <w:rPr>
          <w:rFonts w:hint="default" w:ascii="Times New Roman" w:hAnsi="Times New Roman" w:eastAsia="Times New Roman" w:cs="Times New Roman"/>
          <w:color w:val="000000" w:themeColor="text1"/>
          <w:sz w:val="24"/>
          <w:szCs w:val="24"/>
          <w14:textFill>
            <w14:solidFill>
              <w14:schemeClr w14:val="tx1"/>
            </w14:solidFill>
          </w14:textFill>
        </w:rPr>
        <w:t>rețin doar comenzile efective de suplimente de la recepție</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 de exemplu nu se rețin plățile pentru apa )</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p>
    <w:p w14:paraId="1D1E8C3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O aprovizionare a firmei se va face cu un singur supliment o dată.</w:t>
      </w:r>
    </w:p>
    <w:p w14:paraId="7D9FF7A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înregistrează stocuri de suplimente.</w:t>
      </w:r>
    </w:p>
    <w:p w14:paraId="16C69594">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Filialele trebuie să aibă adresele diferite între ele.</w:t>
      </w:r>
    </w:p>
    <w:p w14:paraId="4E6395B9">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Furnizorii trebuie să aibă adresele diferite între ei.</w:t>
      </w:r>
    </w:p>
    <w:p w14:paraId="27C8EF81">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page"/>
      </w:r>
    </w:p>
    <w:p w14:paraId="2CCAC98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5" w:name="_Toc28999"/>
      <w:bookmarkStart w:id="6" w:name="_Toc15342"/>
      <w:bookmarkStart w:id="7" w:name="_Toc18367"/>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1.2.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Entitate Relație</w:t>
      </w:r>
      <w:bookmarkEnd w:id="5"/>
      <w:bookmarkEnd w:id="6"/>
      <w:bookmarkEnd w:id="7"/>
    </w:p>
    <w:p w14:paraId="490522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409BB170">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939155" cy="6984365"/>
            <wp:effectExtent l="0" t="0" r="4445" b="10795"/>
            <wp:docPr id="19" name="Picture 19" descr="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rd3"/>
                    <pic:cNvPicPr>
                      <a:picLocks noChangeAspect="1"/>
                    </pic:cNvPicPr>
                  </pic:nvPicPr>
                  <pic:blipFill>
                    <a:blip r:embed="rId7"/>
                    <a:stretch>
                      <a:fillRect/>
                    </a:stretch>
                  </pic:blipFill>
                  <pic:spPr>
                    <a:xfrm>
                      <a:off x="0" y="0"/>
                      <a:ext cx="5939155" cy="6984365"/>
                    </a:xfrm>
                    <a:prstGeom prst="rect">
                      <a:avLst/>
                    </a:prstGeom>
                  </pic:spPr>
                </pic:pic>
              </a:graphicData>
            </a:graphic>
          </wp:inline>
        </w:drawing>
      </w:r>
    </w:p>
    <w:p w14:paraId="6982937E">
      <w:pPr>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8" w:name="_Toc10225"/>
      <w:bookmarkStart w:id="9" w:name="_Toc10033"/>
      <w:r>
        <w:rPr>
          <w:rFonts w:hint="default" w:ascii="Times New Roman" w:hAnsi="Times New Roman" w:eastAsia="Times New Roman" w:cs="Times New Roman"/>
          <w:b/>
          <w:bCs/>
          <w:color w:val="000000" w:themeColor="text1"/>
          <w:sz w:val="28"/>
          <w:szCs w:val="28"/>
          <w:lang w:val="en-US"/>
          <w14:textFill>
            <w14:solidFill>
              <w14:schemeClr w14:val="tx1"/>
            </w14:solidFill>
          </w14:textFill>
        </w:rPr>
        <w:br w:type="page"/>
      </w:r>
    </w:p>
    <w:p w14:paraId="23D57F05">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10" w:name="_Toc21111"/>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1.3.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Conceptuală</w:t>
      </w:r>
      <w:bookmarkEnd w:id="8"/>
      <w:bookmarkEnd w:id="9"/>
      <w:bookmarkEnd w:id="10"/>
    </w:p>
    <w:p w14:paraId="70BF24D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655310" cy="7880350"/>
            <wp:effectExtent l="0" t="0" r="0" b="13970"/>
            <wp:docPr id="52" name="Picture 52" descr="conceptua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onceptuala3"/>
                    <pic:cNvPicPr>
                      <a:picLocks noChangeAspect="1"/>
                    </pic:cNvPicPr>
                  </pic:nvPicPr>
                  <pic:blipFill>
                    <a:blip r:embed="rId8"/>
                    <a:stretch>
                      <a:fillRect/>
                    </a:stretch>
                  </pic:blipFill>
                  <pic:spPr>
                    <a:xfrm>
                      <a:off x="0" y="0"/>
                      <a:ext cx="5655310" cy="7880350"/>
                    </a:xfrm>
                    <a:prstGeom prst="rect">
                      <a:avLst/>
                    </a:prstGeom>
                  </pic:spPr>
                </pic:pic>
              </a:graphicData>
            </a:graphic>
          </wp:inline>
        </w:drawing>
      </w:r>
    </w:p>
    <w:p w14:paraId="6609DE7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3B486C4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Persoana(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nume, prenume, email, varsta)</w:t>
      </w:r>
    </w:p>
    <w:p w14:paraId="19117D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Client(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student)   {id_client este și cheie străina către tabelul Persoana}</w:t>
      </w:r>
    </w:p>
    <w:p w14:paraId="1E3DE9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Angajat(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id_angajat</w:t>
      </w:r>
      <w:r>
        <w:rPr>
          <w:rFonts w:hint="default" w:ascii="Times New Roman" w:hAnsi="Times New Roman" w:eastAsia="Times New Roman" w:cs="Times New Roman"/>
          <w:color w:val="000000" w:themeColor="text1"/>
          <w:sz w:val="24"/>
          <w:szCs w:val="24"/>
          <w14:textFill>
            <w14:solidFill>
              <w14:schemeClr w14:val="tx1"/>
            </w14:solidFill>
          </w14:textFill>
        </w:rPr>
        <w:t>, data_angajare, salariu,</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id_meneger</w:t>
      </w:r>
      <w:r>
        <w:rPr>
          <w:rFonts w:hint="default" w:ascii="Times New Roman" w:hAnsi="Times New Roman" w:eastAsia="Times New Roman" w:cs="Times New Roman"/>
          <w:color w:val="000000" w:themeColor="text1"/>
          <w:sz w:val="24"/>
          <w:szCs w:val="24"/>
          <w14:textFill>
            <w14:solidFill>
              <w14:schemeClr w14:val="tx1"/>
            </w14:solidFill>
          </w14:textFill>
        </w:rPr>
        <w:t>)  {id_angajat este și cheie străina către tabelul Persoana, id_meneger este cheie străina tot către tabelul Angajat}</w:t>
      </w:r>
    </w:p>
    <w:p w14:paraId="3BD8366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Antrenor(</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id_antrenor</w:t>
      </w:r>
      <w:r>
        <w:rPr>
          <w:rFonts w:hint="default" w:ascii="Times New Roman" w:hAnsi="Times New Roman" w:eastAsia="Times New Roman" w:cs="Times New Roman"/>
          <w:color w:val="000000" w:themeColor="text1"/>
          <w:sz w:val="24"/>
          <w:szCs w:val="24"/>
          <w14:textFill>
            <w14:solidFill>
              <w14:schemeClr w14:val="tx1"/>
            </w14:solidFill>
          </w14:textFill>
        </w:rPr>
        <w:t>, studii)  {id_antrenor este și cheie străina către tabelul Angajat}</w:t>
      </w:r>
    </w:p>
    <w:p w14:paraId="7CB764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Receptionist(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program_complet)  {id_receptionist este și cheie străina către tabelul Angajat}</w:t>
      </w:r>
    </w:p>
    <w:p w14:paraId="4EE91A9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Telefon(</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u w:val="single"/>
          <w14:textFill>
            <w14:solidFill>
              <w14:schemeClr w14:val="tx1"/>
            </w14:solidFill>
          </w14:textFill>
        </w:rPr>
        <w:t>numar</w:t>
      </w:r>
      <w:r>
        <w:rPr>
          <w:rFonts w:hint="default" w:ascii="Times New Roman" w:hAnsi="Times New Roman" w:eastAsia="Times New Roman" w:cs="Times New Roman"/>
          <w:color w:val="000000" w:themeColor="text1"/>
          <w:sz w:val="24"/>
          <w:szCs w:val="24"/>
          <w14:textFill>
            <w14:solidFill>
              <w14:schemeClr w14:val="tx1"/>
            </w14:solidFill>
          </w14:textFill>
        </w:rPr>
        <w:t>, tip)</w:t>
      </w:r>
    </w:p>
    <w:p w14:paraId="03B1917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id_abonament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data_inregistrare, </w:t>
      </w:r>
      <w:r>
        <w:rPr>
          <w:rFonts w:hint="default" w:ascii="Times New Roman" w:hAnsi="Times New Roman" w:eastAsia="Times New Roman" w:cs="Times New Roman"/>
          <w:i/>
          <w:iCs/>
          <w:color w:val="000000" w:themeColor="text1"/>
          <w:sz w:val="24"/>
          <w:szCs w:val="24"/>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66D684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Tip_Abonament(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pret)</w:t>
      </w:r>
    </w:p>
    <w:p w14:paraId="345F73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Filiala(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data_deschidere,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E74407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Adresa(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 strada, oras, judet, cod_postal, numar)</w:t>
      </w:r>
    </w:p>
    <w:p w14:paraId="2D2B7CA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Furnizor(</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cod_fiscal,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22ADC75">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Program(</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id_antrenor</w:t>
      </w:r>
      <w:r>
        <w:rPr>
          <w:rFonts w:hint="default" w:ascii="Times New Roman" w:hAnsi="Times New Roman" w:eastAsia="Times New Roman" w:cs="Times New Roman"/>
          <w:color w:val="000000" w:themeColor="text1"/>
          <w:sz w:val="24"/>
          <w:szCs w:val="24"/>
          <w14:textFill>
            <w14:solidFill>
              <w14:schemeClr w14:val="tx1"/>
            </w14:solidFill>
          </w14:textFill>
        </w:rPr>
        <w:t>, descriere, tip_program)</w:t>
      </w:r>
    </w:p>
    <w:p w14:paraId="4CCC807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Echipament(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id_echipament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data_instalare, data_revizie, </w:t>
      </w:r>
      <w:r>
        <w:rPr>
          <w:rFonts w:hint="default" w:ascii="Times New Roman" w:hAnsi="Times New Roman" w:eastAsia="Times New Roman" w:cs="Times New Roman"/>
          <w:i/>
          <w:iCs/>
          <w:color w:val="000000" w:themeColor="text1"/>
          <w:sz w:val="24"/>
          <w:szCs w:val="24"/>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2A6F0E0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Antrenament(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 xml:space="preserve"> id_echipament</w:t>
      </w:r>
      <w:r>
        <w:rPr>
          <w:rFonts w:hint="default" w:ascii="Times New Roman" w:hAnsi="Times New Roman" w:eastAsia="Times New Roman" w:cs="Times New Roman"/>
          <w:color w:val="000000" w:themeColor="text1"/>
          <w:sz w:val="24"/>
          <w:szCs w:val="24"/>
          <w14:textFill>
            <w14:solidFill>
              <w14:schemeClr w14:val="tx1"/>
            </w14:solidFill>
          </w14:textFill>
        </w:rPr>
        <w:t>, durata)</w:t>
      </w:r>
    </w:p>
    <w:p w14:paraId="518EE71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Comanda(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data_comandare, observatii, </w:t>
      </w:r>
      <w:r>
        <w:rPr>
          <w:rFonts w:hint="default" w:ascii="Times New Roman" w:hAnsi="Times New Roman" w:eastAsia="Times New Roman" w:cs="Times New Roman"/>
          <w:i/>
          <w:iCs/>
          <w:color w:val="000000" w:themeColor="text1"/>
          <w:sz w:val="24"/>
          <w:szCs w:val="24"/>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551BE93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Informatii_Comanda(</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3636E3C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nume, descriere, calorii, pret)</w:t>
      </w:r>
    </w:p>
    <w:p w14:paraId="289D3C8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Aprovizionare(</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281A72FC">
      <w:pPr>
        <w:spacing w:line="360" w:lineRule="auto"/>
        <w:jc w:val="both"/>
        <w:rPr>
          <w:rFonts w:ascii="Arial" w:hAnsi="Arial" w:eastAsia="Times New Roman" w:cs="Arial"/>
          <w:color w:val="000000" w:themeColor="text1"/>
          <w:sz w:val="24"/>
          <w:szCs w:val="24"/>
          <w14:textFill>
            <w14:solidFill>
              <w14:schemeClr w14:val="tx1"/>
            </w14:solidFill>
          </w14:textFill>
        </w:rPr>
      </w:pPr>
    </w:p>
    <w:p w14:paraId="09F121D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1" w:name="_Toc13208"/>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1.4. Regulile de securitate</w:t>
      </w:r>
      <w:bookmarkEnd w:id="11"/>
    </w:p>
    <w:p w14:paraId="0AE8B3E8">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În cadrul proiectului se vor cripta datele antrenamentelor fiecărui client, astfel încât doar el și antrenorul său să poată vedea informațiile. De asemenea, se vor realiza două VPD-uri (Virtual Private Database) pentru a asigura că managerii de filială pot face operații DML doar pe echipamentele din filiala lor și că pot vedea doar istoricul echipamentelor care sunt sau au fost în acea filială. De asemenea, se vor respecta permisiunile din matricea entitate-utilizator și se vor da cote de memorie conform necesităților de stocare.</w:t>
      </w:r>
    </w:p>
    <w:p w14:paraId="2753EE01">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12" w:name="_Toc4682"/>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2. Procesele aplicației</w:t>
      </w:r>
      <w:bookmarkEnd w:id="12"/>
    </w:p>
    <w:p w14:paraId="305CEDA2">
      <w:pPr>
        <w:numPr>
          <w:ilvl w:val="0"/>
          <w:numId w:val="0"/>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Procesele care pot fi inițiate în cadrul bazei sunt:</w:t>
      </w:r>
    </w:p>
    <w:p w14:paraId="15CEF24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angajați</w:t>
      </w:r>
    </w:p>
    <w:p w14:paraId="74AE671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antrenorilor dintr-o filială</w:t>
      </w:r>
    </w:p>
    <w:p w14:paraId="28E6439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recepționiștilor dintr-o filială</w:t>
      </w:r>
    </w:p>
    <w:p w14:paraId="3DF42A3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programelor de antrenament pentru un anumit antrenor</w:t>
      </w:r>
    </w:p>
    <w:p w14:paraId="6750297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Delegarea/Revocarea de manager pentru o filială</w:t>
      </w:r>
    </w:p>
    <w:p w14:paraId="593D01CE">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caracteristicilor unei filiale</w:t>
      </w:r>
    </w:p>
    <w:p w14:paraId="3A7C730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echipamentelor dintr-o filială</w:t>
      </w:r>
    </w:p>
    <w:p w14:paraId="2E57624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Managementul clienților</w:t>
      </w:r>
    </w:p>
    <w:p w14:paraId="3DEE593B">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abonamentului pentru un client</w:t>
      </w:r>
    </w:p>
    <w:p w14:paraId="3B359D8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programelor pentru un antrenor</w:t>
      </w:r>
    </w:p>
    <w:p w14:paraId="6E26FA8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antrenamentelor pentru un antrenor</w:t>
      </w:r>
    </w:p>
    <w:p w14:paraId="1AFA2F9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Verificarea validității abonamentului pentru un client</w:t>
      </w:r>
    </w:p>
    <w:p w14:paraId="5045F75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clienților</w:t>
      </w:r>
    </w:p>
    <w:p w14:paraId="062EC71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antrenamentelor unui client</w:t>
      </w:r>
    </w:p>
    <w:p w14:paraId="3433885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antrenamentelor unui antrenor</w:t>
      </w:r>
    </w:p>
    <w:p w14:paraId="4A0BF7B2">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Crearea unei comenzi</w:t>
      </w:r>
    </w:p>
    <w:p w14:paraId="2F77D23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suplimentelor puse la vânzare</w:t>
      </w:r>
    </w:p>
    <w:p w14:paraId="7346329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tuturor comenzilor</w:t>
      </w:r>
    </w:p>
    <w:p w14:paraId="7DB6794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comenzilor pentru un client</w:t>
      </w:r>
    </w:p>
    <w:p w14:paraId="48566D0F">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aprovizionărilor suplimente</w:t>
      </w:r>
    </w:p>
    <w:p w14:paraId="4E6D873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Gestionarea aprovizionărilor suplimente</w:t>
      </w:r>
    </w:p>
    <w:p w14:paraId="33EEE90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Gestionarea echipamentelor dintr-o filială</w:t>
      </w:r>
    </w:p>
    <w:p w14:paraId="6F9C5F72">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tuturor antrenamentelor dintr-o filială</w:t>
      </w:r>
    </w:p>
    <w:p w14:paraId="27D61F7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Matricea Proces-Utilizator</w:t>
      </w:r>
    </w:p>
    <w:p w14:paraId="652B316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În cadrul proiectului se disting șase categorii distincte de utilizatori:</w:t>
      </w:r>
    </w:p>
    <w:p w14:paraId="380AAF3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 cel care gestionează aplicația</w:t>
      </w:r>
    </w:p>
    <w:p w14:paraId="5AB897FF">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 – angajatul de tip antrenor din cadrul unei săli</w:t>
      </w:r>
    </w:p>
    <w:p w14:paraId="10FE835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Recepționist – angajatul de tip recepționist din cadrul unei săli</w:t>
      </w:r>
    </w:p>
    <w:p w14:paraId="33E30A3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Manager Filială – managerul unei singure filiale</w:t>
      </w:r>
    </w:p>
    <w:p w14:paraId="5D7666EB">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Client – client pe întregul lanț de săli</w:t>
      </w:r>
    </w:p>
    <w:p w14:paraId="0BD5357E">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w:t>
      </w:r>
    </w:p>
    <w:p w14:paraId="6BEF65E8">
      <w:pPr>
        <w:numPr>
          <w:ilvl w:val="0"/>
          <w:numId w:val="0"/>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375F64D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3" w:name="_Toc7713"/>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2.1. Matricea Proces-Utilizator</w:t>
      </w:r>
      <w:bookmarkEnd w:id="13"/>
    </w:p>
    <w:p w14:paraId="2C7EA63A">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6130290" cy="2197100"/>
            <wp:effectExtent l="0" t="0" r="11430" b="12700"/>
            <wp:docPr id="2" name="Picture 2" descr="markdown-image-53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rkdown-image-536852"/>
                    <pic:cNvPicPr>
                      <a:picLocks noChangeAspect="1"/>
                    </pic:cNvPicPr>
                  </pic:nvPicPr>
                  <pic:blipFill>
                    <a:blip r:embed="rId9"/>
                    <a:stretch>
                      <a:fillRect/>
                    </a:stretch>
                  </pic:blipFill>
                  <pic:spPr>
                    <a:xfrm>
                      <a:off x="0" y="0"/>
                      <a:ext cx="6130290" cy="2197100"/>
                    </a:xfrm>
                    <a:prstGeom prst="rect">
                      <a:avLst/>
                    </a:prstGeom>
                  </pic:spPr>
                </pic:pic>
              </a:graphicData>
            </a:graphic>
          </wp:inline>
        </w:drawing>
      </w: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br w:type="page"/>
      </w:r>
    </w:p>
    <w:p w14:paraId="4B0B6C0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4" w:name="_Toc14401"/>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2.2. Matricea Entitate-Proces</w:t>
      </w:r>
      <w:bookmarkEnd w:id="14"/>
    </w:p>
    <w:p w14:paraId="54A7A9F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05B4C5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871210" cy="4326890"/>
            <wp:effectExtent l="0" t="0" r="11430" b="1270"/>
            <wp:docPr id="4" name="Picture 4" descr="markdown-image-11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rkdown-image-116688"/>
                    <pic:cNvPicPr>
                      <a:picLocks noChangeAspect="1"/>
                    </pic:cNvPicPr>
                  </pic:nvPicPr>
                  <pic:blipFill>
                    <a:blip r:embed="rId10"/>
                    <a:stretch>
                      <a:fillRect/>
                    </a:stretch>
                  </pic:blipFill>
                  <pic:spPr>
                    <a:xfrm>
                      <a:off x="0" y="0"/>
                      <a:ext cx="5871210" cy="4326890"/>
                    </a:xfrm>
                    <a:prstGeom prst="rect">
                      <a:avLst/>
                    </a:prstGeom>
                  </pic:spPr>
                </pic:pic>
              </a:graphicData>
            </a:graphic>
          </wp:inline>
        </w:drawing>
      </w:r>
    </w:p>
    <w:p w14:paraId="5830E5AB">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562DBD1B">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613B74E0">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5" w:name="_Toc20646"/>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2.3. Matricea Entitate-Utilizator</w:t>
      </w:r>
      <w:bookmarkEnd w:id="15"/>
    </w:p>
    <w:p w14:paraId="2EBCDE3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B45106E">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687695" cy="5723255"/>
            <wp:effectExtent l="0" t="0" r="12065" b="6985"/>
            <wp:docPr id="5" name="Picture 5" descr="markdown-image-14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rkdown-image-142482"/>
                    <pic:cNvPicPr>
                      <a:picLocks noChangeAspect="1"/>
                    </pic:cNvPicPr>
                  </pic:nvPicPr>
                  <pic:blipFill>
                    <a:blip r:embed="rId11"/>
                    <a:stretch>
                      <a:fillRect/>
                    </a:stretch>
                  </pic:blipFill>
                  <pic:spPr>
                    <a:xfrm>
                      <a:off x="0" y="0"/>
                      <a:ext cx="5687695" cy="5723255"/>
                    </a:xfrm>
                    <a:prstGeom prst="rect">
                      <a:avLst/>
                    </a:prstGeom>
                  </pic:spPr>
                </pic:pic>
              </a:graphicData>
            </a:graphic>
          </wp:inline>
        </w:drawing>
      </w:r>
    </w:p>
    <w:p w14:paraId="7BA00FDE">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397CE7AC">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483F1A78">
      <w:pPr>
        <w:keepNext w:val="0"/>
        <w:keepLines w:val="0"/>
        <w:pageBreakBefore w:val="0"/>
        <w:widowControl/>
        <w:numPr>
          <w:ilvl w:val="0"/>
          <w:numId w:val="2"/>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6" w:name="_Toc13341"/>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Gestiunea Utilizatorilor și a Resurselor Computaționale</w:t>
      </w:r>
      <w:bookmarkEnd w:id="16"/>
    </w:p>
    <w:p w14:paraId="30F63DEF">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7" w:name="_Toc8440"/>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3.1. Configurarea Utilizatorilor și a Schemei</w:t>
      </w:r>
      <w:bookmarkEnd w:id="17"/>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 xml:space="preserve"> </w:t>
      </w:r>
    </w:p>
    <w:p w14:paraId="03BD601B">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271135" cy="7005320"/>
            <wp:effectExtent l="0" t="0" r="1905" b="5080"/>
            <wp:docPr id="1" name="Picture 1" descr="conceptuala_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ceptuala_users"/>
                    <pic:cNvPicPr>
                      <a:picLocks noChangeAspect="1"/>
                    </pic:cNvPicPr>
                  </pic:nvPicPr>
                  <pic:blipFill>
                    <a:blip r:embed="rId12"/>
                    <a:stretch>
                      <a:fillRect/>
                    </a:stretch>
                  </pic:blipFill>
                  <pic:spPr>
                    <a:xfrm>
                      <a:off x="0" y="0"/>
                      <a:ext cx="5271135" cy="7005320"/>
                    </a:xfrm>
                    <a:prstGeom prst="rect">
                      <a:avLst/>
                    </a:prstGeom>
                  </pic:spPr>
                </pic:pic>
              </a:graphicData>
            </a:graphic>
          </wp:inline>
        </w:drawing>
      </w:r>
    </w:p>
    <w:p w14:paraId="0EFF6D48">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6A29A1C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Din cadrul diagramei conceptuale, toate tabelele vor fi create în schema adminului, mai puțin </w:t>
      </w:r>
      <w:r>
        <w:rPr>
          <w:rFonts w:hint="default" w:ascii="Times New Roman" w:hAnsi="Times New Roman" w:eastAsia="Times New Roman" w:cs="Times New Roman"/>
          <w:color w:val="FF0000"/>
          <w:sz w:val="24"/>
          <w:szCs w:val="24"/>
          <w:lang w:val="en-US" w:eastAsia="ro-RO"/>
        </w:rPr>
        <w:t>Program</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și </w:t>
      </w:r>
      <w:r>
        <w:rPr>
          <w:rFonts w:hint="default" w:ascii="Times New Roman" w:hAnsi="Times New Roman" w:eastAsia="Times New Roman" w:cs="Times New Roman"/>
          <w:color w:val="FF0000"/>
          <w:sz w:val="24"/>
          <w:szCs w:val="24"/>
          <w:lang w:val="en-US" w:eastAsia="ro-RO"/>
        </w:rPr>
        <w:t>Antrenament</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care vor fi create separat de fiecare antrenor în schema lui proprie.</w:t>
      </w:r>
    </w:p>
    <w:p w14:paraId="146184C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450595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8" w:name="_Toc32024"/>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3.2. Memorie alocată pentru cateogriile de utilizatori</w:t>
      </w:r>
      <w:bookmarkEnd w:id="18"/>
    </w:p>
    <w:p w14:paraId="369D3AF5">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Deoarece majoritatea bazei de date va fi creată în schema adminului, acesta va avea la dispoziție 500MB.</w:t>
      </w:r>
    </w:p>
    <w:p w14:paraId="619ECFB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Fiecare antrenor va avea la dispoziție 10MB pentru a crea obiecte.</w:t>
      </w:r>
    </w:p>
    <w:p w14:paraId="1C04AA9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Întrucât restul utilizatorilor nu vor crea obiecte, aceștia nu vor avea memorie alocată.</w:t>
      </w:r>
    </w:p>
    <w:p w14:paraId="74B2F7B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54DC3FFD">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9" w:name="_Toc1874"/>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 Profile</w:t>
      </w:r>
      <w:bookmarkEnd w:id="19"/>
    </w:p>
    <w:p w14:paraId="1279C3C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În cadrul aplicației, parolele trebuie să conțină minim un „_”. Această condiție va fi verificată în cadrul fiecărui profil utilizând opțiunea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password_verify_function</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admin se permit mai multe sesiuni, sunt permise 15 minute de idle per sesiune, parola trebuie schimbată o dată la 90 de zile, sunt permise 5 greșeli consecutive ale credentialelor și are dreptul la 6 minute maxime de CPU time per comandă.</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publicul general se permit 6 sesiuni, sunt permise 5 minute de idle per sesiune, un maxim de 20 de minute per sesiune și dreptul la 1 minut maxim de CPU time per comandă.</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restul tipurilor de utilizatori se permite doar o sesiune, sunt permise 15 minute de idle, parola trebuie schimbată o dată la 90 de zile, sunt permise 5 greșeli consecutive ale credentialelor și are dreptul la 2 minute maxime de CPU time per comandă.</w:t>
      </w:r>
    </w:p>
    <w:p w14:paraId="35A5D33B">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0" w:name="_Toc14533"/>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3.3.1. Plan de consum</w:t>
      </w:r>
      <w:bookmarkEnd w:id="20"/>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 xml:space="preserve"> </w:t>
      </w:r>
    </w:p>
    <w:p w14:paraId="3DF3C99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planul de consum, când CPU-ul ajunge la 100%, în cadrul aplicației există următoarea regulă:</w:t>
      </w:r>
    </w:p>
    <w:p w14:paraId="0DF3E8AD">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30%</w:t>
      </w:r>
    </w:p>
    <w:p w14:paraId="68C81A9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 5%</w:t>
      </w:r>
    </w:p>
    <w:p w14:paraId="4D63CAA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Clienți: 10%</w:t>
      </w:r>
    </w:p>
    <w:p w14:paraId="1AF0977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Manageri: 15%</w:t>
      </w:r>
    </w:p>
    <w:p w14:paraId="69E987E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Recepționiști: 15%</w:t>
      </w:r>
    </w:p>
    <w:p w14:paraId="6E841BF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Antrenori: 20%</w:t>
      </w:r>
    </w:p>
    <w:p w14:paraId="400A73D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Other Groups: 5%</w:t>
      </w:r>
    </w:p>
    <w:p w14:paraId="59CCF273">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0FA7F216">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1" w:name="_Toc28728"/>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3.3.2. Crearea Efectivă</w:t>
      </w:r>
      <w:bookmarkEnd w:id="21"/>
    </w:p>
    <w:p w14:paraId="03B06666">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Crearea utilizatorilor, mai puțin a adminului, a fost realizată utilizând un pachet custom utilitar. Codul pentru acest pachet și configurarea inițială a utilizatorilor cu profile și resource group este prezentă în fișierul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sys_users_1.sql</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Mai jos sunt câteva outputuri din rularea acestui cod:</w:t>
      </w:r>
    </w:p>
    <w:p w14:paraId="3A528E8D">
      <w:pPr>
        <w:spacing w:line="360" w:lineRule="auto"/>
        <w:jc w:val="both"/>
        <w:rPr>
          <w:sz w:val="24"/>
          <w:szCs w:val="24"/>
        </w:rPr>
      </w:pPr>
      <w:r>
        <w:rPr>
          <w:sz w:val="24"/>
          <w:szCs w:val="24"/>
        </w:rPr>
        <w:drawing>
          <wp:inline distT="0" distB="0" distL="114300" distR="114300">
            <wp:extent cx="5271770" cy="1664335"/>
            <wp:effectExtent l="0" t="0" r="1270"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1770" cy="1664335"/>
                    </a:xfrm>
                    <a:prstGeom prst="rect">
                      <a:avLst/>
                    </a:prstGeom>
                    <a:noFill/>
                    <a:ln>
                      <a:noFill/>
                    </a:ln>
                  </pic:spPr>
                </pic:pic>
              </a:graphicData>
            </a:graphic>
          </wp:inline>
        </w:drawing>
      </w:r>
    </w:p>
    <w:p w14:paraId="180D950B">
      <w:pPr>
        <w:spacing w:line="360" w:lineRule="auto"/>
        <w:jc w:val="both"/>
        <w:rPr>
          <w:sz w:val="24"/>
          <w:szCs w:val="24"/>
        </w:rPr>
      </w:pPr>
    </w:p>
    <w:p w14:paraId="66CCF0B5">
      <w:pPr>
        <w:spacing w:line="360" w:lineRule="auto"/>
        <w:jc w:val="both"/>
        <w:rPr>
          <w:sz w:val="24"/>
          <w:szCs w:val="24"/>
        </w:rPr>
      </w:pPr>
      <w:r>
        <w:rPr>
          <w:sz w:val="24"/>
          <w:szCs w:val="24"/>
        </w:rPr>
        <w:drawing>
          <wp:inline distT="0" distB="0" distL="114300" distR="114300">
            <wp:extent cx="5267960" cy="2475230"/>
            <wp:effectExtent l="0" t="0" r="508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267960" cy="2475230"/>
                    </a:xfrm>
                    <a:prstGeom prst="rect">
                      <a:avLst/>
                    </a:prstGeom>
                    <a:noFill/>
                    <a:ln>
                      <a:noFill/>
                    </a:ln>
                  </pic:spPr>
                </pic:pic>
              </a:graphicData>
            </a:graphic>
          </wp:inline>
        </w:drawing>
      </w:r>
    </w:p>
    <w:p w14:paraId="2A794E10">
      <w:pPr>
        <w:rPr>
          <w:sz w:val="24"/>
          <w:szCs w:val="24"/>
        </w:rPr>
      </w:pPr>
      <w:r>
        <w:rPr>
          <w:sz w:val="24"/>
          <w:szCs w:val="24"/>
        </w:rPr>
        <w:br w:type="page"/>
      </w:r>
    </w:p>
    <w:p w14:paraId="1A30A6C4">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22" w:name="_Toc29162"/>
      <w:r>
        <w:rPr>
          <w:rFonts w:hint="default" w:ascii="Times New Roman" w:hAnsi="Times New Roman" w:cs="Times New Roman"/>
          <w:b/>
          <w:bCs/>
          <w:sz w:val="28"/>
          <w:szCs w:val="28"/>
          <w:lang w:val="en-US" w:eastAsia="ro-RO"/>
        </w:rPr>
        <w:t>3.4. Permisii Admin</w:t>
      </w:r>
      <w:bookmarkEnd w:id="22"/>
    </w:p>
    <w:p w14:paraId="228FC150">
      <w:pPr>
        <w:pStyle w:val="10"/>
        <w:keepNext w:val="0"/>
        <w:keepLines w:val="0"/>
        <w:widowControl/>
        <w:suppressLineNumbers w:val="0"/>
      </w:pPr>
      <w:r>
        <w:t>Tot în acest fișier inițial de configurare sunt prezente și drepturile adminului.</w:t>
      </w:r>
    </w:p>
    <w:p w14:paraId="25E6AD87">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SESSION</w:t>
      </w:r>
    </w:p>
    <w:p w14:paraId="061BB2D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973B8B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p>
    <w:p w14:paraId="5089A6AA">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8F0F06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VIEW</w:t>
      </w:r>
    </w:p>
    <w:p w14:paraId="35C107C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7EA49E4">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TRIGGER</w:t>
      </w:r>
    </w:p>
    <w:p w14:paraId="76799A7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13A92E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PROCEDURE</w:t>
      </w:r>
    </w:p>
    <w:p w14:paraId="3CE7964B">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4F079DC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2C0845F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A5A240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INDEX</w:t>
      </w:r>
    </w:p>
    <w:p w14:paraId="3A91752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10D1787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5B894F9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4E9FFD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08E0E74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FF3B03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 Pt proceduri</w:t>
      </w:r>
    </w:p>
    <w:p w14:paraId="43DFC6B1">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BC40C5B">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dbms_crypto</w:t>
      </w:r>
    </w:p>
    <w:p w14:paraId="1F087B51">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p>
    <w:p w14:paraId="12625B9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WITH</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OPTION</w:t>
      </w:r>
      <w:r>
        <w:rPr>
          <w:rFonts w:hint="default" w:ascii="Consolas" w:hAnsi="Consolas" w:eastAsia="monospace" w:cs="Consolas"/>
          <w:b/>
          <w:bCs/>
          <w:i w:val="0"/>
          <w:iCs w:val="0"/>
          <w:caps w:val="0"/>
          <w:color w:val="777777"/>
          <w:spacing w:val="0"/>
          <w:sz w:val="24"/>
          <w:szCs w:val="24"/>
        </w:rPr>
        <w:t>;</w:t>
      </w:r>
    </w:p>
    <w:p w14:paraId="61F425C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--Pt generated by default on null as identity la create in antrenor</w:t>
      </w:r>
    </w:p>
    <w:p w14:paraId="213F152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SELECT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4FAEE99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9BDFD73">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D9946B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get_users_by_suffix</w:t>
      </w:r>
    </w:p>
    <w:p w14:paraId="23A7A37D">
      <w:pPr>
        <w:pStyle w:val="8"/>
        <w:keepNext w:val="0"/>
        <w:keepLines w:val="0"/>
        <w:widowControl/>
        <w:suppressLineNumbers w:val="0"/>
        <w:spacing w:line="360" w:lineRule="auto"/>
        <w:ind w:left="0" w:firstLine="0"/>
        <w:jc w:val="both"/>
        <w:rPr>
          <w:rFonts w:hint="default" w:ascii="Times New Roman" w:hAnsi="Times New Roman" w:cs="Times New Roman"/>
          <w:sz w:val="24"/>
          <w:szCs w:val="24"/>
          <w:lang w:val="en-US" w:eastAsia="ro-RO"/>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BFFF84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Deoarece schemele antrenorilor se vor crea utilizând scriptul din fișierul </w:t>
      </w:r>
      <w:r>
        <w:rPr>
          <w:rFonts w:hint="default" w:ascii="Times New Roman" w:hAnsi="Times New Roman" w:cs="Times New Roman"/>
          <w:i/>
          <w:iCs/>
          <w:sz w:val="24"/>
          <w:szCs w:val="24"/>
          <w:lang w:val="en-US" w:eastAsia="ro-RO"/>
        </w:rPr>
        <w:t>bro_admin_antrenor_seed.sql</w:t>
      </w:r>
      <w:r>
        <w:rPr>
          <w:rFonts w:hint="default" w:ascii="Times New Roman" w:hAnsi="Times New Roman" w:cs="Times New Roman"/>
          <w:sz w:val="24"/>
          <w:szCs w:val="24"/>
          <w:lang w:val="en-US" w:eastAsia="ro-RO"/>
        </w:rPr>
        <w:t>, adminul are nevoie de permisiuni speciale pentru a putea rula scriptul de creare cu succes (create/select any).</w:t>
      </w:r>
    </w:p>
    <w:p w14:paraId="50270CC3">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Permisia </w:t>
      </w:r>
      <w:r>
        <w:rPr>
          <w:rFonts w:hint="default" w:ascii="Times New Roman" w:hAnsi="Times New Roman" w:cs="Times New Roman"/>
          <w:sz w:val="24"/>
          <w:szCs w:val="24"/>
          <w:u w:val="single"/>
          <w:lang w:val="en-US" w:eastAsia="ro-RO"/>
        </w:rPr>
        <w:t>Select Any Sequenc</w:t>
      </w:r>
      <w:r>
        <w:rPr>
          <w:rFonts w:hint="default" w:ascii="Times New Roman" w:hAnsi="Times New Roman" w:cs="Times New Roman"/>
          <w:sz w:val="24"/>
          <w:szCs w:val="24"/>
          <w:lang w:val="en-US" w:eastAsia="ro-RO"/>
        </w:rPr>
        <w:t>e este necesară deoarece tabelele din schema antrenorilor vor avea cheile primare generate folosind autoincrementul din Oracle. Astfel, adminul are nevoie de permisia de selectare a acestei secvențe generate la crearea tabelului:</w:t>
      </w:r>
    </w:p>
    <w:p w14:paraId="676E430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r>
        <w:rPr>
          <w:rFonts w:hint="default" w:ascii="Consolas" w:hAnsi="Consolas" w:eastAsia="monospace" w:cs="Consolas"/>
          <w:b/>
          <w:bCs/>
          <w:i w:val="0"/>
          <w:iCs w:val="0"/>
          <w:caps w:val="0"/>
          <w:color w:val="000000"/>
          <w:spacing w:val="0"/>
          <w:sz w:val="24"/>
          <w:szCs w:val="24"/>
        </w:rPr>
        <w:t>id_program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0</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generated </w:t>
      </w:r>
      <w:r>
        <w:rPr>
          <w:rFonts w:hint="default" w:ascii="Consolas" w:hAnsi="Consolas" w:eastAsia="monospace" w:cs="Consolas"/>
          <w:b/>
          <w:bCs/>
          <w:i w:val="0"/>
          <w:iCs w:val="0"/>
          <w:caps w:val="0"/>
          <w:color w:val="0000AA"/>
          <w:spacing w:val="0"/>
          <w:sz w:val="24"/>
          <w:szCs w:val="24"/>
        </w:rPr>
        <w:t>BY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DEFAULT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NULL</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AS</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identity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pk_program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p>
    <w:p w14:paraId="19F4FA0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p>
    <w:p w14:paraId="1C03B8DE">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cs="Times New Roman"/>
          <w:b/>
          <w:bCs/>
          <w:sz w:val="28"/>
          <w:szCs w:val="28"/>
          <w:lang w:val="en-US" w:eastAsia="ro-RO"/>
        </w:rPr>
      </w:pPr>
      <w:bookmarkStart w:id="23" w:name="_Toc4706"/>
      <w:r>
        <w:rPr>
          <w:rFonts w:hint="default" w:ascii="Times New Roman" w:hAnsi="Times New Roman" w:cs="Times New Roman"/>
          <w:b/>
          <w:bCs/>
          <w:sz w:val="28"/>
          <w:szCs w:val="28"/>
          <w:lang w:val="en-US" w:eastAsia="ro-RO"/>
        </w:rPr>
        <w:t>Creare Bazei</w:t>
      </w:r>
      <w:bookmarkEnd w:id="23"/>
    </w:p>
    <w:p w14:paraId="7DC40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24" w:name="_Toc10051"/>
      <w:r>
        <w:rPr>
          <w:rFonts w:hint="default" w:ascii="Times New Roman" w:hAnsi="Times New Roman" w:cs="Times New Roman"/>
          <w:b/>
          <w:bCs/>
          <w:sz w:val="28"/>
          <w:szCs w:val="28"/>
          <w:lang w:val="en-US" w:eastAsia="ro-RO"/>
        </w:rPr>
        <w:t>4.1. Crearea Schemei Admin</w:t>
      </w:r>
      <w:bookmarkEnd w:id="24"/>
      <w:r>
        <w:rPr>
          <w:rFonts w:hint="default" w:ascii="Times New Roman" w:hAnsi="Times New Roman" w:cs="Times New Roman"/>
          <w:b/>
          <w:bCs/>
          <w:sz w:val="28"/>
          <w:szCs w:val="28"/>
          <w:lang w:val="en-US" w:eastAsia="ro-RO"/>
        </w:rPr>
        <w:t xml:space="preserve"> </w:t>
      </w:r>
    </w:p>
    <w:p w14:paraId="7AE1C9A1">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 cadrul adminului, adiacent tabelelor din schema conceptuală, se vor implementa la început încă două tabele, anume unul este de logging al erorilor care apar în operațiile DML pe tabelele sau view-urile de persoane ale schemei sale, iar celălalt este unul de mapare a unui utilizator creat cu un cont al bazei de date, astfel asigurând că există un cont înainte de a insera într-un tabel al bazei. Pentru popularea celui de-al doilea tabel este nevoie de legătura dintre admin și useri și, de aceea, există permisia de a executa funcția </w:t>
      </w:r>
      <w:r>
        <w:rPr>
          <w:rFonts w:hint="default" w:ascii="Times New Roman" w:hAnsi="Times New Roman" w:cs="Times New Roman"/>
          <w:i/>
          <w:iCs/>
          <w:sz w:val="24"/>
          <w:szCs w:val="24"/>
          <w:lang w:val="en-US" w:eastAsia="ro-RO"/>
        </w:rPr>
        <w:t>get_users_by_suffix</w:t>
      </w:r>
      <w:r>
        <w:rPr>
          <w:rFonts w:hint="default" w:ascii="Times New Roman" w:hAnsi="Times New Roman" w:cs="Times New Roman"/>
          <w:sz w:val="24"/>
          <w:szCs w:val="24"/>
          <w:lang w:val="en-US" w:eastAsia="ro-RO"/>
        </w:rPr>
        <w:t xml:space="preserve"> din sys către admin. Scriptul inițial al bazei admin, alături de inserarea unor date, este prezent în fișierul </w:t>
      </w:r>
      <w:r>
        <w:rPr>
          <w:rFonts w:hint="default" w:ascii="Times New Roman" w:hAnsi="Times New Roman" w:cs="Times New Roman"/>
          <w:i/>
          <w:iCs/>
          <w:sz w:val="24"/>
          <w:szCs w:val="24"/>
          <w:lang w:val="en-US" w:eastAsia="ro-RO"/>
        </w:rPr>
        <w:t>bro_admin_create_tables.sql</w:t>
      </w:r>
      <w:r>
        <w:rPr>
          <w:rFonts w:hint="default" w:ascii="Times New Roman" w:hAnsi="Times New Roman" w:cs="Times New Roman"/>
          <w:sz w:val="24"/>
          <w:szCs w:val="24"/>
          <w:lang w:val="en-US" w:eastAsia="ro-RO"/>
        </w:rPr>
        <w:t>.</w:t>
      </w:r>
    </w:p>
    <w:p w14:paraId="029EA636">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Structura tableului de mapări de conturi este urmatoarea:</w:t>
      </w:r>
    </w:p>
    <w:p w14:paraId="032DDC80">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account_mapping(</w:t>
      </w:r>
    </w:p>
    <w:p w14:paraId="59AE16A4">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id_persoana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0)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pk_account_mapping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r>
        <w:rPr>
          <w:rFonts w:hint="default" w:ascii="Consolas" w:hAnsi="Consolas" w:eastAsia="monospace" w:cs="Consolas"/>
          <w:b/>
          <w:bCs/>
          <w:i w:val="0"/>
          <w:iCs w:val="0"/>
          <w:caps w:val="0"/>
          <w:color w:val="777777"/>
          <w:spacing w:val="0"/>
          <w:sz w:val="24"/>
          <w:szCs w:val="24"/>
        </w:rPr>
        <w:t>,</w:t>
      </w:r>
    </w:p>
    <w:p w14:paraId="317663A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username VARCHAR2(128) </w:t>
      </w:r>
      <w:r>
        <w:rPr>
          <w:rFonts w:hint="default" w:ascii="Consolas" w:hAnsi="Consolas" w:eastAsia="monospace" w:cs="Consolas"/>
          <w:b/>
          <w:bCs/>
          <w:i w:val="0"/>
          <w:iCs w:val="0"/>
          <w:caps w:val="0"/>
          <w:color w:val="0000AA"/>
          <w:spacing w:val="0"/>
          <w:sz w:val="24"/>
          <w:szCs w:val="24"/>
        </w:rPr>
        <w:t>UNIQUE</w:t>
      </w:r>
    </w:p>
    <w:p w14:paraId="2070289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w:t>
      </w:r>
      <w:r>
        <w:rPr>
          <w:rFonts w:hint="default" w:ascii="Consolas" w:hAnsi="Consolas" w:eastAsia="monospace" w:cs="Consolas"/>
          <w:b/>
          <w:bCs/>
          <w:i w:val="0"/>
          <w:iCs w:val="0"/>
          <w:caps w:val="0"/>
          <w:color w:val="777777"/>
          <w:spacing w:val="0"/>
          <w:sz w:val="24"/>
          <w:szCs w:val="24"/>
        </w:rPr>
        <w:t>;</w:t>
      </w:r>
    </w:p>
    <w:p w14:paraId="7DAB3156">
      <w:pPr>
        <w:spacing w:line="360" w:lineRule="auto"/>
        <w:jc w:val="both"/>
        <w:rPr>
          <w:rFonts w:hint="default" w:ascii="Times New Roman" w:hAnsi="Times New Roman" w:cs="Times New Roman"/>
          <w:sz w:val="24"/>
          <w:szCs w:val="24"/>
          <w:lang w:val="en-US" w:eastAsia="ro-RO"/>
        </w:rPr>
      </w:pPr>
    </w:p>
    <w:p w14:paraId="31302B14">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Acesta are cheia primară cea din tabela persoană, la momentul respectiv, care are contul și va ține minte și username-ul asociat acesteia. Inserările persoanelor în baza de date se vor face folosind view-urile specifice fiecărui tip, iar în trigger-ii “instead of” se va apela funcția </w:t>
      </w:r>
      <w:r>
        <w:rPr>
          <w:rFonts w:hint="default" w:ascii="Times New Roman" w:hAnsi="Times New Roman"/>
          <w:i/>
          <w:iCs/>
          <w:sz w:val="24"/>
          <w:szCs w:val="24"/>
          <w:lang w:val="en-US" w:eastAsia="ro-RO"/>
        </w:rPr>
        <w:t>insert_into_account_mapping</w:t>
      </w:r>
      <w:r>
        <w:rPr>
          <w:rFonts w:hint="default" w:ascii="Times New Roman" w:hAnsi="Times New Roman"/>
          <w:sz w:val="24"/>
          <w:szCs w:val="24"/>
          <w:lang w:val="en-US" w:eastAsia="ro-RO"/>
        </w:rPr>
        <w:t>, care asigură că există conturi ale bazei de date pentru tipul de persoană dorit a fi inserat. De exemplu, pentru clienți, dacă am utilizat toate conturile și dorim să mai adăugăm un client, vom primi eroarea:</w:t>
      </w:r>
    </w:p>
    <w:p w14:paraId="4B915478">
      <w:pPr>
        <w:spacing w:line="360" w:lineRule="auto"/>
        <w:jc w:val="both"/>
        <w:rPr>
          <w:sz w:val="24"/>
          <w:szCs w:val="24"/>
        </w:rPr>
      </w:pPr>
      <w:r>
        <w:rPr>
          <w:sz w:val="24"/>
          <w:szCs w:val="24"/>
        </w:rPr>
        <w:drawing>
          <wp:inline distT="0" distB="0" distL="114300" distR="114300">
            <wp:extent cx="5272405" cy="2752090"/>
            <wp:effectExtent l="0" t="0" r="635"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272405" cy="2752090"/>
                    </a:xfrm>
                    <a:prstGeom prst="rect">
                      <a:avLst/>
                    </a:prstGeom>
                    <a:noFill/>
                    <a:ln>
                      <a:noFill/>
                    </a:ln>
                  </pic:spPr>
                </pic:pic>
              </a:graphicData>
            </a:graphic>
          </wp:inline>
        </w:drawing>
      </w:r>
    </w:p>
    <w:p w14:paraId="2EC506DA">
      <w:pPr>
        <w:spacing w:line="360" w:lineRule="auto"/>
        <w:jc w:val="both"/>
        <w:rPr>
          <w:sz w:val="24"/>
          <w:szCs w:val="24"/>
        </w:rPr>
      </w:pPr>
    </w:p>
    <w:p w14:paraId="721533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cs="Times New Roman"/>
          <w:b/>
          <w:bCs/>
          <w:sz w:val="28"/>
          <w:szCs w:val="28"/>
          <w:lang w:val="en-US"/>
        </w:rPr>
      </w:pPr>
      <w:bookmarkStart w:id="25" w:name="_Toc4341"/>
      <w:r>
        <w:rPr>
          <w:rFonts w:hint="default" w:ascii="Times New Roman" w:hAnsi="Times New Roman" w:cs="Times New Roman"/>
          <w:b/>
          <w:bCs/>
          <w:sz w:val="28"/>
          <w:szCs w:val="28"/>
          <w:lang w:val="en-US"/>
        </w:rPr>
        <w:t>4.1.1. Criptare în Schema Admin</w:t>
      </w:r>
      <w:bookmarkEnd w:id="25"/>
    </w:p>
    <w:p w14:paraId="2373BBEF">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Întrucât scriptul de seed pentru antrenori include și partea de criptare corespunzătoare lor, înainte de a rula acel script voi prezenta criptarea.</w:t>
      </w:r>
    </w:p>
    <w:p w14:paraId="3C6B88C5">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Așadar, în cadrul aplicației, criptarea se va face pentru clienți la nivelul antrenamentelor unui antrenor, astfel încât un client să-și poată vedea doar propriile antrenamente. Pentru aceasta, în schema admin vom crea mai multe obiecte, scriptul asociat acestora se găsește în fișierul </w:t>
      </w:r>
      <w:r>
        <w:rPr>
          <w:rFonts w:hint="default" w:ascii="Times New Roman" w:hAnsi="Times New Roman" w:cs="Times New Roman"/>
          <w:i/>
          <w:iCs/>
          <w:sz w:val="24"/>
          <w:szCs w:val="24"/>
          <w:lang w:val="en-US" w:eastAsia="ro-RO"/>
        </w:rPr>
        <w:t>bro_admin_criptare.sql</w:t>
      </w:r>
      <w:r>
        <w:rPr>
          <w:rFonts w:hint="default" w:ascii="Times New Roman" w:hAnsi="Times New Roman" w:cs="Times New Roman"/>
          <w:sz w:val="24"/>
          <w:szCs w:val="24"/>
          <w:lang w:val="en-US" w:eastAsia="ro-RO"/>
        </w:rPr>
        <w:t>.</w:t>
      </w:r>
    </w:p>
    <w:p w14:paraId="4F3CB277">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 acest script este prezent un tabel numit </w:t>
      </w:r>
      <w:r>
        <w:rPr>
          <w:rFonts w:hint="default" w:ascii="Times New Roman" w:hAnsi="Times New Roman" w:cs="Times New Roman"/>
          <w:i/>
          <w:iCs/>
          <w:sz w:val="24"/>
          <w:szCs w:val="24"/>
          <w:lang w:val="en-US" w:eastAsia="ro-RO"/>
        </w:rPr>
        <w:t>chei_client</w:t>
      </w:r>
      <w:r>
        <w:rPr>
          <w:rFonts w:hint="default" w:ascii="Times New Roman" w:hAnsi="Times New Roman" w:cs="Times New Roman"/>
          <w:sz w:val="24"/>
          <w:szCs w:val="24"/>
          <w:lang w:val="en-US" w:eastAsia="ro-RO"/>
        </w:rPr>
        <w:t xml:space="preserve"> care, pentru fiecare client, păstrează modul de criptare și cheia asociată. La inserarea în tabelul de chei se va folosi algoritmul </w:t>
      </w:r>
      <w:r>
        <w:rPr>
          <w:rFonts w:hint="default" w:ascii="Times New Roman" w:hAnsi="Times New Roman" w:cs="Times New Roman"/>
          <w:sz w:val="24"/>
          <w:szCs w:val="24"/>
          <w:u w:val="single"/>
          <w:lang w:val="en-US" w:eastAsia="ro-RO"/>
        </w:rPr>
        <w:t>AES128</w:t>
      </w:r>
      <w:r>
        <w:rPr>
          <w:rFonts w:hint="default" w:ascii="Times New Roman" w:hAnsi="Times New Roman" w:cs="Times New Roman"/>
          <w:sz w:val="24"/>
          <w:szCs w:val="24"/>
          <w:lang w:val="en-US" w:eastAsia="ro-RO"/>
        </w:rPr>
        <w:t xml:space="preserve">, iar paddingul va fi ales random pentru fiecare client, dintre </w:t>
      </w:r>
      <w:r>
        <w:rPr>
          <w:rFonts w:hint="default" w:ascii="Times New Roman" w:hAnsi="Times New Roman" w:cs="Times New Roman"/>
          <w:sz w:val="24"/>
          <w:szCs w:val="24"/>
          <w:u w:val="single"/>
          <w:lang w:val="en-US" w:eastAsia="ro-RO"/>
        </w:rPr>
        <w:t>PKCS5</w:t>
      </w:r>
      <w:r>
        <w:rPr>
          <w:rFonts w:hint="default" w:ascii="Times New Roman" w:hAnsi="Times New Roman" w:cs="Times New Roman"/>
          <w:sz w:val="24"/>
          <w:szCs w:val="24"/>
          <w:lang w:val="en-US" w:eastAsia="ro-RO"/>
        </w:rPr>
        <w:t xml:space="preserve"> și </w:t>
      </w:r>
      <w:r>
        <w:rPr>
          <w:rFonts w:hint="default" w:ascii="Times New Roman" w:hAnsi="Times New Roman" w:cs="Times New Roman"/>
          <w:sz w:val="24"/>
          <w:szCs w:val="24"/>
          <w:u w:val="single"/>
          <w:lang w:val="en-US" w:eastAsia="ro-RO"/>
        </w:rPr>
        <w:t>PADZERO</w:t>
      </w:r>
      <w:r>
        <w:rPr>
          <w:rFonts w:hint="default" w:ascii="Times New Roman" w:hAnsi="Times New Roman" w:cs="Times New Roman"/>
          <w:sz w:val="24"/>
          <w:szCs w:val="24"/>
          <w:lang w:val="en-US" w:eastAsia="ro-RO"/>
        </w:rPr>
        <w:t xml:space="preserve">, iar, tot random pentru fiecare client, se va alege și chainingul. După ce adminul a inserat pentru fiecare </w:t>
      </w:r>
      <w:r>
        <w:rPr>
          <w:rFonts w:hint="default" w:ascii="Times New Roman" w:hAnsi="Times New Roman" w:cs="Times New Roman"/>
          <w:i/>
          <w:iCs/>
          <w:sz w:val="24"/>
          <w:szCs w:val="24"/>
          <w:lang w:val="en-US" w:eastAsia="ro-RO"/>
        </w:rPr>
        <w:t>id_client</w:t>
      </w:r>
      <w:r>
        <w:rPr>
          <w:rFonts w:hint="default" w:ascii="Times New Roman" w:hAnsi="Times New Roman" w:cs="Times New Roman"/>
          <w:sz w:val="24"/>
          <w:szCs w:val="24"/>
          <w:lang w:val="en-US" w:eastAsia="ro-RO"/>
        </w:rPr>
        <w:t xml:space="preserve"> în </w:t>
      </w:r>
      <w:r>
        <w:rPr>
          <w:rFonts w:hint="default" w:ascii="Times New Roman" w:hAnsi="Times New Roman" w:cs="Times New Roman"/>
          <w:i/>
          <w:iCs/>
          <w:sz w:val="24"/>
          <w:szCs w:val="24"/>
          <w:lang w:val="en-US" w:eastAsia="ro-RO"/>
        </w:rPr>
        <w:t>chei_client</w:t>
      </w:r>
      <w:r>
        <w:rPr>
          <w:rFonts w:hint="default" w:ascii="Times New Roman" w:hAnsi="Times New Roman" w:cs="Times New Roman"/>
          <w:sz w:val="24"/>
          <w:szCs w:val="24"/>
          <w:lang w:val="en-US" w:eastAsia="ro-RO"/>
        </w:rPr>
        <w:t xml:space="preserve">, vom avea: </w:t>
      </w:r>
    </w:p>
    <w:p w14:paraId="71234D15">
      <w:pPr>
        <w:spacing w:line="360" w:lineRule="auto"/>
        <w:jc w:val="both"/>
        <w:rPr>
          <w:sz w:val="24"/>
          <w:szCs w:val="24"/>
        </w:rPr>
      </w:pPr>
      <w:r>
        <w:rPr>
          <w:sz w:val="24"/>
          <w:szCs w:val="24"/>
        </w:rPr>
        <w:drawing>
          <wp:inline distT="0" distB="0" distL="114300" distR="114300">
            <wp:extent cx="5272405" cy="2012315"/>
            <wp:effectExtent l="0" t="0" r="635" b="146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272405" cy="2012315"/>
                    </a:xfrm>
                    <a:prstGeom prst="rect">
                      <a:avLst/>
                    </a:prstGeom>
                    <a:noFill/>
                    <a:ln>
                      <a:noFill/>
                    </a:ln>
                  </pic:spPr>
                </pic:pic>
              </a:graphicData>
            </a:graphic>
          </wp:inline>
        </w:drawing>
      </w:r>
    </w:p>
    <w:p w14:paraId="5398D04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ca un client să-și ia cheia unică, tot în cadrul scriptului este creată o funcție </w:t>
      </w:r>
      <w:r>
        <w:rPr>
          <w:rFonts w:hint="default" w:ascii="Times New Roman" w:hAnsi="Times New Roman" w:cs="Times New Roman"/>
          <w:i/>
          <w:iCs/>
          <w:sz w:val="24"/>
          <w:szCs w:val="24"/>
          <w:lang w:val="en-US" w:eastAsia="ro-RO"/>
        </w:rPr>
        <w:t>get_client_key</w:t>
      </w:r>
      <w:r>
        <w:rPr>
          <w:rFonts w:hint="default" w:ascii="Times New Roman" w:hAnsi="Times New Roman" w:cs="Times New Roman"/>
          <w:sz w:val="24"/>
          <w:szCs w:val="24"/>
          <w:lang w:val="en-US" w:eastAsia="ro-RO"/>
        </w:rPr>
        <w:t xml:space="preserve">, care, pentru username-ul luat din contextul </w:t>
      </w:r>
      <w:r>
        <w:rPr>
          <w:rFonts w:hint="default" w:ascii="Times New Roman" w:hAnsi="Times New Roman" w:cs="Times New Roman"/>
          <w:i/>
          <w:iCs/>
          <w:sz w:val="24"/>
          <w:szCs w:val="24"/>
          <w:lang w:val="en-US" w:eastAsia="ro-RO"/>
        </w:rPr>
        <w:t>userenv</w:t>
      </w:r>
      <w:r>
        <w:rPr>
          <w:rFonts w:hint="default" w:ascii="Times New Roman" w:hAnsi="Times New Roman" w:cs="Times New Roman"/>
          <w:sz w:val="24"/>
          <w:szCs w:val="24"/>
          <w:lang w:val="en-US" w:eastAsia="ro-RO"/>
        </w:rPr>
        <w:t>, va întoarce cheia de criptare asociată.</w:t>
      </w:r>
    </w:p>
    <w:p w14:paraId="244AA7A1">
      <w:pPr>
        <w:spacing w:line="360" w:lineRule="auto"/>
        <w:jc w:val="both"/>
        <w:rPr>
          <w:rFonts w:hint="default" w:ascii="Times New Roman" w:hAnsi="Times New Roman" w:cs="Times New Roman"/>
          <w:sz w:val="24"/>
          <w:szCs w:val="24"/>
          <w:lang w:val="en-US" w:eastAsia="ro-RO"/>
        </w:rPr>
      </w:pPr>
    </w:p>
    <w:p w14:paraId="3BB07E8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26" w:name="_Toc31056"/>
      <w:r>
        <w:rPr>
          <w:rFonts w:hint="default" w:ascii="Times New Roman" w:hAnsi="Times New Roman" w:cs="Times New Roman"/>
          <w:b/>
          <w:bCs/>
          <w:sz w:val="28"/>
          <w:szCs w:val="28"/>
          <w:lang w:val="en-US" w:eastAsia="ro-RO"/>
        </w:rPr>
        <w:t>4.2. Crearea Schemei Antrenor</w:t>
      </w:r>
      <w:bookmarkEnd w:id="26"/>
    </w:p>
    <w:p w14:paraId="623FFAC9">
      <w:pPr>
        <w:pStyle w:val="8"/>
        <w:keepNext w:val="0"/>
        <w:keepLines w:val="0"/>
        <w:widowControl/>
        <w:suppressLineNumbers w:val="0"/>
        <w:spacing w:line="360" w:lineRule="auto"/>
        <w:ind w:left="0" w:firstLine="0"/>
        <w:jc w:val="both"/>
        <w:rPr>
          <w:rFonts w:ascii="monospace" w:hAnsi="monospace" w:eastAsia="monospace" w:cs="monospace"/>
          <w:b/>
          <w:bCs/>
          <w:i w:val="0"/>
          <w:iCs w:val="0"/>
          <w:caps w:val="0"/>
          <w:color w:val="000000"/>
          <w:spacing w:val="0"/>
          <w:sz w:val="24"/>
          <w:szCs w:val="24"/>
        </w:rPr>
      </w:pPr>
      <w:r>
        <w:rPr>
          <w:rFonts w:hint="default" w:ascii="Times New Roman" w:hAnsi="Times New Roman" w:cs="Times New Roman"/>
          <w:sz w:val="24"/>
          <w:szCs w:val="24"/>
          <w:lang w:val="en-US" w:eastAsia="ro-RO"/>
        </w:rPr>
        <w:t xml:space="preserve">Acum, pentru a ilustra criptarea, vom rula scriptul din fișierul </w:t>
      </w:r>
      <w:r>
        <w:rPr>
          <w:rFonts w:hint="default" w:ascii="Times New Roman" w:hAnsi="Times New Roman" w:cs="Times New Roman"/>
          <w:i/>
          <w:iCs/>
          <w:sz w:val="24"/>
          <w:szCs w:val="24"/>
          <w:lang w:val="en-US" w:eastAsia="ro-RO"/>
        </w:rPr>
        <w:t>bro_antrenor_seed.sql</w:t>
      </w:r>
      <w:r>
        <w:rPr>
          <w:rFonts w:hint="default" w:ascii="Times New Roman" w:hAnsi="Times New Roman" w:cs="Times New Roman"/>
          <w:sz w:val="24"/>
          <w:szCs w:val="24"/>
          <w:lang w:val="en-US" w:eastAsia="ro-RO"/>
        </w:rPr>
        <w:t>. Pentru a ușura inserarea, în cadrul acestui fișier schema este dată ca un argument, de exemplu:</w:t>
      </w:r>
      <w:r>
        <w:rPr>
          <w:rFonts w:hint="default" w:ascii="Consolas" w:hAnsi="Consolas" w:cs="Consolas"/>
          <w:sz w:val="24"/>
          <w:szCs w:val="24"/>
          <w:lang w:val="en-US" w:eastAsia="ro-RO"/>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&amp;&amp;</w:t>
      </w:r>
      <w:r>
        <w:rPr>
          <w:rFonts w:hint="default" w:ascii="Consolas" w:hAnsi="Consolas" w:eastAsia="monospace" w:cs="Consolas"/>
          <w:b/>
          <w:bCs/>
          <w:i w:val="0"/>
          <w:iCs w:val="0"/>
          <w:caps w:val="0"/>
          <w:color w:val="AA00AA"/>
          <w:spacing w:val="0"/>
          <w:sz w:val="24"/>
          <w:szCs w:val="24"/>
        </w:rPr>
        <w:t>user_name</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program</w:t>
      </w:r>
    </w:p>
    <w:p w14:paraId="62595705">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Tot în cadrul seed-ului se vor da antrenorilor permisiunile necesare creării obiectelor. De asemenea, pentru a rula scriptul se va folosi fișierul </w:t>
      </w:r>
      <w:r>
        <w:rPr>
          <w:rFonts w:hint="default" w:ascii="Times New Roman" w:hAnsi="Times New Roman" w:cs="Times New Roman"/>
          <w:i/>
          <w:iCs/>
          <w:sz w:val="24"/>
          <w:szCs w:val="24"/>
          <w:lang w:val="en-US" w:eastAsia="ro-RO"/>
        </w:rPr>
        <w:t>seed_antrenor.cmd</w:t>
      </w:r>
      <w:r>
        <w:rPr>
          <w:rFonts w:hint="default" w:ascii="Times New Roman" w:hAnsi="Times New Roman" w:cs="Times New Roman"/>
          <w:sz w:val="24"/>
          <w:szCs w:val="24"/>
          <w:lang w:val="en-US" w:eastAsia="ro-RO"/>
        </w:rPr>
        <w:t xml:space="preserve">. La rularea acestui fișier se va introduce numele antrenorului: </w:t>
      </w:r>
    </w:p>
    <w:p w14:paraId="1A88BACF">
      <w:pPr>
        <w:spacing w:line="360" w:lineRule="auto"/>
        <w:jc w:val="both"/>
        <w:rPr>
          <w:sz w:val="24"/>
          <w:szCs w:val="24"/>
        </w:rPr>
      </w:pPr>
      <w:r>
        <w:drawing>
          <wp:inline distT="0" distB="0" distL="114300" distR="114300">
            <wp:extent cx="5271770" cy="1868170"/>
            <wp:effectExtent l="0" t="0" r="1270" b="63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7"/>
                    <a:stretch>
                      <a:fillRect/>
                    </a:stretch>
                  </pic:blipFill>
                  <pic:spPr>
                    <a:xfrm>
                      <a:off x="0" y="0"/>
                      <a:ext cx="5271770" cy="1868170"/>
                    </a:xfrm>
                    <a:prstGeom prst="rect">
                      <a:avLst/>
                    </a:prstGeom>
                    <a:noFill/>
                    <a:ln>
                      <a:noFill/>
                    </a:ln>
                  </pic:spPr>
                </pic:pic>
              </a:graphicData>
            </a:graphic>
          </wp:inline>
        </w:drawing>
      </w:r>
    </w:p>
    <w:p w14:paraId="7A54D9B6">
      <w:pPr>
        <w:spacing w:line="360" w:lineRule="auto"/>
        <w:jc w:val="both"/>
        <w:rPr>
          <w:sz w:val="24"/>
          <w:szCs w:val="24"/>
        </w:rPr>
      </w:pPr>
      <w:r>
        <w:rPr>
          <w:sz w:val="24"/>
          <w:szCs w:val="24"/>
        </w:rPr>
        <w:drawing>
          <wp:inline distT="0" distB="0" distL="114300" distR="114300">
            <wp:extent cx="5269230" cy="1652270"/>
            <wp:effectExtent l="0" t="0" r="381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5269230" cy="1652270"/>
                    </a:xfrm>
                    <a:prstGeom prst="rect">
                      <a:avLst/>
                    </a:prstGeom>
                    <a:noFill/>
                    <a:ln>
                      <a:noFill/>
                    </a:ln>
                  </pic:spPr>
                </pic:pic>
              </a:graphicData>
            </a:graphic>
          </wp:inline>
        </w:drawing>
      </w:r>
    </w:p>
    <w:p w14:paraId="0B27A1D9">
      <w:pPr>
        <w:spacing w:line="360" w:lineRule="auto"/>
        <w:jc w:val="both"/>
        <w:rPr>
          <w:sz w:val="24"/>
          <w:szCs w:val="24"/>
        </w:rPr>
      </w:pPr>
    </w:p>
    <w:p w14:paraId="136F1339">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eastAsia="ro-RO"/>
        </w:rPr>
      </w:pPr>
      <w:bookmarkStart w:id="27" w:name="_Toc13465"/>
      <w:r>
        <w:rPr>
          <w:rFonts w:hint="default" w:ascii="Times New Roman" w:hAnsi="Times New Roman" w:cs="Times New Roman"/>
          <w:b/>
          <w:bCs/>
          <w:sz w:val="28"/>
          <w:szCs w:val="28"/>
          <w:lang w:val="en-US" w:eastAsia="ro-RO"/>
        </w:rPr>
        <w:t>4.2.1. Criptare în Schema Antrenor</w:t>
      </w:r>
      <w:bookmarkEnd w:id="27"/>
    </w:p>
    <w:p w14:paraId="7C7A3E3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Întrucât antrenorii trebuie să aibă acces la cheile de criptare ale clienților, li se va da acces la tabelul de chei, iar, totodată, scriptul creează și un view care va arăta datele antrenamentelor pentru clienți într-un mod criptat cu cheile individuale. Pentru a regăsi datele și a le valida, sunt create mai multe funcții și obiecte utilitare pe care un client le poate folosi.</w:t>
      </w:r>
    </w:p>
    <w:p w14:paraId="11A473A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insera date vom rula din antrenor1 scriptul </w:t>
      </w:r>
      <w:r>
        <w:rPr>
          <w:rFonts w:hint="default" w:ascii="Times New Roman" w:hAnsi="Times New Roman" w:cs="Times New Roman"/>
          <w:i/>
          <w:iCs/>
          <w:sz w:val="24"/>
          <w:szCs w:val="24"/>
          <w:lang w:val="en-US" w:eastAsia="ro-RO"/>
        </w:rPr>
        <w:t>bro_antrenor_insert.sql</w:t>
      </w:r>
      <w:r>
        <w:rPr>
          <w:rFonts w:hint="default" w:ascii="Times New Roman" w:hAnsi="Times New Roman" w:cs="Times New Roman"/>
          <w:sz w:val="24"/>
          <w:szCs w:val="24"/>
          <w:lang w:val="en-US" w:eastAsia="ro-RO"/>
        </w:rPr>
        <w:t>.</w:t>
      </w:r>
    </w:p>
    <w:p w14:paraId="224C3DD2">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datele criptate vom apela: </w:t>
      </w:r>
    </w:p>
    <w:p w14:paraId="6BBA694E">
      <w:pPr>
        <w:spacing w:line="360" w:lineRule="auto"/>
        <w:jc w:val="both"/>
        <w:rPr>
          <w:sz w:val="24"/>
          <w:szCs w:val="24"/>
        </w:rPr>
      </w:pPr>
      <w:r>
        <w:rPr>
          <w:sz w:val="24"/>
          <w:szCs w:val="24"/>
        </w:rPr>
        <w:drawing>
          <wp:inline distT="0" distB="0" distL="114300" distR="114300">
            <wp:extent cx="4381500" cy="2219325"/>
            <wp:effectExtent l="0" t="0" r="7620" b="571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4381500" cy="2219325"/>
                    </a:xfrm>
                    <a:prstGeom prst="rect">
                      <a:avLst/>
                    </a:prstGeom>
                    <a:noFill/>
                    <a:ln>
                      <a:noFill/>
                    </a:ln>
                  </pic:spPr>
                </pic:pic>
              </a:graphicData>
            </a:graphic>
          </wp:inline>
        </w:drawing>
      </w:r>
    </w:p>
    <w:p w14:paraId="579A642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 exemplu, dacă dorim să decriptăm din tabel totul, dar doar pentru clientul cu id-ul 18, outputul va arăta: </w:t>
      </w:r>
    </w:p>
    <w:p w14:paraId="607FFAD5">
      <w:pPr>
        <w:spacing w:line="360" w:lineRule="auto"/>
        <w:jc w:val="both"/>
        <w:rPr>
          <w:rFonts w:hint="default"/>
          <w:sz w:val="24"/>
          <w:szCs w:val="24"/>
          <w:lang w:val="en-US"/>
        </w:rPr>
      </w:pPr>
      <w:r>
        <w:rPr>
          <w:rFonts w:hint="default"/>
          <w:sz w:val="24"/>
          <w:szCs w:val="24"/>
          <w:lang w:val="en-US"/>
        </w:rPr>
        <w:drawing>
          <wp:inline distT="0" distB="0" distL="114300" distR="114300">
            <wp:extent cx="5265420" cy="1666240"/>
            <wp:effectExtent l="0" t="0" r="7620" b="10160"/>
            <wp:docPr id="57" name="Picture 57" descr="Picture1-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Picture1-cut"/>
                    <pic:cNvPicPr>
                      <a:picLocks noChangeAspect="1"/>
                    </pic:cNvPicPr>
                  </pic:nvPicPr>
                  <pic:blipFill>
                    <a:blip r:embed="rId20"/>
                    <a:stretch>
                      <a:fillRect/>
                    </a:stretch>
                  </pic:blipFill>
                  <pic:spPr>
                    <a:xfrm>
                      <a:off x="0" y="0"/>
                      <a:ext cx="5265420" cy="1666240"/>
                    </a:xfrm>
                    <a:prstGeom prst="rect">
                      <a:avLst/>
                    </a:prstGeom>
                  </pic:spPr>
                </pic:pic>
              </a:graphicData>
            </a:graphic>
          </wp:inline>
        </w:drawing>
      </w:r>
    </w:p>
    <w:p w14:paraId="11B6E2AA">
      <w:pPr>
        <w:spacing w:line="360" w:lineRule="auto"/>
        <w:jc w:val="both"/>
        <w:rPr>
          <w:rFonts w:hint="default"/>
          <w:sz w:val="24"/>
          <w:szCs w:val="24"/>
          <w:lang w:val="en-US"/>
        </w:rPr>
      </w:pPr>
      <w:r>
        <w:drawing>
          <wp:inline distT="0" distB="0" distL="114300" distR="114300">
            <wp:extent cx="5273040" cy="1391920"/>
            <wp:effectExtent l="0" t="0" r="0" b="1016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4"/>
                    <pic:cNvPicPr>
                      <a:picLocks noChangeAspect="1"/>
                    </pic:cNvPicPr>
                  </pic:nvPicPr>
                  <pic:blipFill>
                    <a:blip r:embed="rId21"/>
                    <a:stretch>
                      <a:fillRect/>
                    </a:stretch>
                  </pic:blipFill>
                  <pic:spPr>
                    <a:xfrm>
                      <a:off x="0" y="0"/>
                      <a:ext cx="5273040" cy="1391920"/>
                    </a:xfrm>
                    <a:prstGeom prst="rect">
                      <a:avLst/>
                    </a:prstGeom>
                    <a:noFill/>
                    <a:ln>
                      <a:noFill/>
                    </a:ln>
                  </pic:spPr>
                </pic:pic>
              </a:graphicData>
            </a:graphic>
          </wp:inline>
        </w:drawing>
      </w:r>
    </w:p>
    <w:p w14:paraId="2B169F14">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“Not allowed” este pus manual în caz de eroare de decriptare. Însă, dacă Oracle nu emite o eroare, el decide că a decriptat, deși, după cum se poate observa, doar pentru clientul cu id-ul 18 este descifrabil outputul. De asemenea, în scriptul de seed este prezentă și o funcție care returnează automat după id numai liniile decriptate corect: </w:t>
      </w:r>
    </w:p>
    <w:p w14:paraId="712BB60A">
      <w:pPr>
        <w:spacing w:line="360" w:lineRule="auto"/>
        <w:jc w:val="both"/>
        <w:rPr>
          <w:sz w:val="24"/>
          <w:szCs w:val="24"/>
        </w:rPr>
      </w:pPr>
      <w:r>
        <w:rPr>
          <w:sz w:val="24"/>
          <w:szCs w:val="24"/>
        </w:rPr>
        <w:drawing>
          <wp:inline distT="0" distB="0" distL="114300" distR="114300">
            <wp:extent cx="5258435" cy="1112520"/>
            <wp:effectExtent l="0" t="0" r="1460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2"/>
                    <a:stretch>
                      <a:fillRect/>
                    </a:stretch>
                  </pic:blipFill>
                  <pic:spPr>
                    <a:xfrm>
                      <a:off x="0" y="0"/>
                      <a:ext cx="5258435" cy="1112520"/>
                    </a:xfrm>
                    <a:prstGeom prst="rect">
                      <a:avLst/>
                    </a:prstGeom>
                    <a:noFill/>
                    <a:ln>
                      <a:noFill/>
                    </a:ln>
                  </pic:spPr>
                </pic:pic>
              </a:graphicData>
            </a:graphic>
          </wp:inline>
        </w:drawing>
      </w:r>
    </w:p>
    <w:p w14:paraId="3808653E">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Funcția întoarce și un checksum pentru a valida datele în sine ulterior, dacă se dorește. Aceste două selecturi sunt prezente în fișierul </w:t>
      </w:r>
      <w:r>
        <w:rPr>
          <w:rFonts w:hint="default" w:ascii="Times New Roman" w:hAnsi="Times New Roman"/>
          <w:i/>
          <w:iCs/>
          <w:sz w:val="24"/>
          <w:szCs w:val="24"/>
          <w:lang w:val="en-US" w:eastAsia="ro-RO"/>
        </w:rPr>
        <w:t>bro_antrenor1_cript_show.sql</w:t>
      </w:r>
      <w:r>
        <w:rPr>
          <w:rFonts w:hint="default" w:ascii="Times New Roman" w:hAnsi="Times New Roman"/>
          <w:sz w:val="24"/>
          <w:szCs w:val="24"/>
          <w:lang w:val="en-US" w:eastAsia="ro-RO"/>
        </w:rPr>
        <w:t>.</w:t>
      </w:r>
    </w:p>
    <w:p w14:paraId="2B4E5C10">
      <w:pPr>
        <w:spacing w:line="360" w:lineRule="auto"/>
        <w:jc w:val="both"/>
        <w:rPr>
          <w:rFonts w:hint="default" w:ascii="Times New Roman" w:hAnsi="Times New Roman"/>
          <w:i w:val="0"/>
          <w:iCs w:val="0"/>
          <w:sz w:val="24"/>
          <w:szCs w:val="24"/>
          <w:lang w:val="en-US" w:eastAsia="ro-RO"/>
        </w:rPr>
      </w:pPr>
      <w:r>
        <w:rPr>
          <w:rFonts w:hint="default" w:ascii="Times New Roman" w:hAnsi="Times New Roman"/>
          <w:i w:val="0"/>
          <w:iCs w:val="0"/>
          <w:sz w:val="24"/>
          <w:szCs w:val="24"/>
          <w:lang w:val="en-US" w:eastAsia="ro-RO"/>
        </w:rPr>
        <w:t xml:space="preserve">În acest moment, avem 1 antrenor cu o schemă creată și cu date, și adminul cu schema creată și date în ea. În continuare, vom da și restul permisiunilor necesare utilizatorilor, conform matricii entitate-utilizator. Scriptul asociat este în fișierul </w:t>
      </w:r>
      <w:r>
        <w:rPr>
          <w:rFonts w:hint="default" w:ascii="Times New Roman" w:hAnsi="Times New Roman"/>
          <w:i/>
          <w:iCs/>
          <w:sz w:val="24"/>
          <w:szCs w:val="24"/>
          <w:lang w:val="en-US" w:eastAsia="ro-RO"/>
        </w:rPr>
        <w:t>sys_users_2.sql</w:t>
      </w:r>
      <w:r>
        <w:rPr>
          <w:rFonts w:hint="default" w:ascii="Times New Roman" w:hAnsi="Times New Roman"/>
          <w:i w:val="0"/>
          <w:iCs w:val="0"/>
          <w:sz w:val="24"/>
          <w:szCs w:val="24"/>
          <w:lang w:val="en-US" w:eastAsia="ro-RO"/>
        </w:rPr>
        <w:t>. Acest script conține un rol de bază, adică cel pentru publicul general, și celelalte roluri care derivă din acesta, plus alte permisiuni individuale necesare.</w:t>
      </w:r>
    </w:p>
    <w:p w14:paraId="1E85E9F8">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a ilustra criptarea </w:t>
      </w:r>
      <w:r>
        <w:rPr>
          <w:rFonts w:hint="default" w:ascii="Times New Roman" w:hAnsi="Times New Roman" w:cs="Times New Roman"/>
          <w:sz w:val="24"/>
          <w:szCs w:val="24"/>
          <w:lang w:val="en-US" w:eastAsia="ro-RO"/>
        </w:rPr>
        <w:t>î</w:t>
      </w:r>
      <w:r>
        <w:rPr>
          <w:rFonts w:hint="default" w:ascii="Times New Roman" w:hAnsi="Times New Roman"/>
          <w:sz w:val="24"/>
          <w:szCs w:val="24"/>
          <w:lang w:val="en-US" w:eastAsia="ro-RO"/>
        </w:rPr>
        <w:t>n conexiunea lui client1 vom rula ultima comand</w:t>
      </w:r>
      <w:r>
        <w:rPr>
          <w:rFonts w:hint="default" w:ascii="Times New Roman" w:hAnsi="Times New Roman"/>
          <w:i w:val="0"/>
          <w:iCs w:val="0"/>
          <w:sz w:val="24"/>
          <w:szCs w:val="24"/>
          <w:lang w:val="en-US" w:eastAsia="ro-RO"/>
        </w:rPr>
        <w:t>ă</w:t>
      </w:r>
      <w:r>
        <w:rPr>
          <w:rFonts w:hint="default" w:ascii="Times New Roman" w:hAnsi="Times New Roman"/>
          <w:sz w:val="24"/>
          <w:szCs w:val="24"/>
          <w:lang w:val="en-US" w:eastAsia="ro-RO"/>
        </w:rPr>
        <w:t xml:space="preserve"> din fi</w:t>
      </w:r>
      <w:r>
        <w:rPr>
          <w:rFonts w:hint="default" w:ascii="Times New Roman" w:hAnsi="Times New Roman" w:cs="Times New Roman"/>
          <w:sz w:val="24"/>
          <w:szCs w:val="24"/>
          <w:lang w:val="en-US" w:eastAsia="ro-RO"/>
        </w:rPr>
        <w:t>ș</w:t>
      </w:r>
      <w:r>
        <w:rPr>
          <w:rFonts w:hint="default" w:ascii="Times New Roman" w:hAnsi="Times New Roman"/>
          <w:sz w:val="24"/>
          <w:szCs w:val="24"/>
          <w:lang w:val="en-US" w:eastAsia="ro-RO"/>
        </w:rPr>
        <w:t xml:space="preserve">ierul </w:t>
      </w:r>
      <w:r>
        <w:rPr>
          <w:rFonts w:hint="default" w:ascii="Times New Roman" w:hAnsi="Times New Roman"/>
          <w:i/>
          <w:iCs/>
          <w:sz w:val="24"/>
          <w:szCs w:val="24"/>
          <w:lang w:val="en-US" w:eastAsia="ro-RO"/>
        </w:rPr>
        <w:t xml:space="preserve">bro_client1_select_cript.sql </w:t>
      </w:r>
    </w:p>
    <w:p w14:paraId="6DE78808">
      <w:pPr>
        <w:spacing w:line="360" w:lineRule="auto"/>
        <w:jc w:val="both"/>
        <w:rPr>
          <w:rFonts w:hint="default" w:ascii="Times New Roman" w:hAnsi="Times New Roman"/>
          <w:sz w:val="28"/>
          <w:szCs w:val="28"/>
          <w:lang w:val="en-US" w:eastAsia="ro-RO"/>
        </w:rPr>
      </w:pPr>
      <w:r>
        <w:rPr>
          <w:sz w:val="24"/>
          <w:szCs w:val="24"/>
        </w:rPr>
        <w:drawing>
          <wp:inline distT="0" distB="0" distL="114300" distR="114300">
            <wp:extent cx="5269865" cy="1835150"/>
            <wp:effectExtent l="0" t="0" r="3175" b="889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3"/>
                    <a:stretch>
                      <a:fillRect/>
                    </a:stretch>
                  </pic:blipFill>
                  <pic:spPr>
                    <a:xfrm>
                      <a:off x="0" y="0"/>
                      <a:ext cx="5269865" cy="1835150"/>
                    </a:xfrm>
                    <a:prstGeom prst="rect">
                      <a:avLst/>
                    </a:prstGeom>
                    <a:noFill/>
                    <a:ln>
                      <a:noFill/>
                    </a:ln>
                  </pic:spPr>
                </pic:pic>
              </a:graphicData>
            </a:graphic>
          </wp:inline>
        </w:drawing>
      </w:r>
    </w:p>
    <w:p w14:paraId="01E2CD63">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28" w:name="_Toc14235"/>
      <w:r>
        <w:rPr>
          <w:rFonts w:hint="default" w:ascii="Times New Roman" w:hAnsi="Times New Roman"/>
          <w:b/>
          <w:bCs/>
          <w:sz w:val="28"/>
          <w:szCs w:val="28"/>
          <w:lang w:val="en-US" w:eastAsia="ro-RO"/>
        </w:rPr>
        <w:t>Obiect dependent</w:t>
      </w:r>
      <w:bookmarkEnd w:id="28"/>
    </w:p>
    <w:p w14:paraId="1C349373">
      <w:pPr>
        <w:spacing w:line="360" w:lineRule="auto"/>
        <w:jc w:val="both"/>
        <w:rPr>
          <w:rFonts w:hint="default" w:ascii="Times New Roman" w:hAnsi="Times New Roman" w:cs="Times New Roman"/>
          <w:i w:val="0"/>
          <w:iCs w:val="0"/>
          <w:sz w:val="24"/>
          <w:szCs w:val="24"/>
          <w:lang w:val="en-US" w:eastAsia="ro-RO"/>
        </w:rPr>
      </w:pPr>
      <w:r>
        <w:rPr>
          <w:rFonts w:hint="default" w:ascii="Times New Roman" w:hAnsi="Times New Roman" w:cs="Times New Roman"/>
          <w:i w:val="0"/>
          <w:iCs w:val="0"/>
          <w:sz w:val="24"/>
          <w:szCs w:val="24"/>
          <w:lang w:val="en-US" w:eastAsia="ro-RO"/>
        </w:rPr>
        <w:t xml:space="preserve">După ce am rulat scriptul </w:t>
      </w:r>
      <w:r>
        <w:rPr>
          <w:rFonts w:hint="default" w:ascii="Times New Roman" w:hAnsi="Times New Roman" w:cs="Times New Roman"/>
          <w:i/>
          <w:iCs/>
          <w:sz w:val="24"/>
          <w:szCs w:val="24"/>
          <w:lang w:val="en-US" w:eastAsia="ro-RO"/>
        </w:rPr>
        <w:t>bro_antrenor_insert.sql</w:t>
      </w:r>
      <w:r>
        <w:rPr>
          <w:rFonts w:hint="default" w:ascii="Times New Roman" w:hAnsi="Times New Roman" w:cs="Times New Roman"/>
          <w:i w:val="0"/>
          <w:iCs w:val="0"/>
          <w:sz w:val="24"/>
          <w:szCs w:val="24"/>
          <w:lang w:val="en-US" w:eastAsia="ro-RO"/>
        </w:rPr>
        <w:t xml:space="preserve"> în schema mai multor antrenori, în cadrul sys vom rula </w:t>
      </w:r>
      <w:r>
        <w:rPr>
          <w:rFonts w:hint="default" w:ascii="Times New Roman" w:hAnsi="Times New Roman" w:cs="Times New Roman"/>
          <w:i/>
          <w:iCs/>
          <w:sz w:val="24"/>
          <w:szCs w:val="24"/>
          <w:lang w:val="en-US" w:eastAsia="ro-RO"/>
        </w:rPr>
        <w:t>sys_admin_antrenor_privilege.sql</w:t>
      </w:r>
      <w:r>
        <w:rPr>
          <w:rFonts w:hint="default" w:ascii="Times New Roman" w:hAnsi="Times New Roman" w:cs="Times New Roman"/>
          <w:i w:val="0"/>
          <w:iCs w:val="0"/>
          <w:sz w:val="24"/>
          <w:szCs w:val="24"/>
          <w:lang w:val="en-US" w:eastAsia="ro-RO"/>
        </w:rPr>
        <w:t xml:space="preserve">. Acest script conține o procedură care oferă adminului permisiunea de select </w:t>
      </w:r>
      <w:r>
        <w:rPr>
          <w:rFonts w:hint="default" w:ascii="Times New Roman" w:hAnsi="Times New Roman" w:cs="Times New Roman"/>
          <w:i w:val="0"/>
          <w:iCs w:val="0"/>
          <w:sz w:val="24"/>
          <w:szCs w:val="24"/>
          <w:u w:val="single"/>
          <w:lang w:val="en-US" w:eastAsia="ro-RO"/>
        </w:rPr>
        <w:t>with grant option</w:t>
      </w:r>
      <w:r>
        <w:rPr>
          <w:rFonts w:hint="default" w:ascii="Times New Roman" w:hAnsi="Times New Roman" w:cs="Times New Roman"/>
          <w:i w:val="0"/>
          <w:iCs w:val="0"/>
          <w:sz w:val="24"/>
          <w:szCs w:val="24"/>
          <w:lang w:val="en-US" w:eastAsia="ro-RO"/>
        </w:rPr>
        <w:t xml:space="preserve"> pe tabela </w:t>
      </w:r>
      <w:r>
        <w:rPr>
          <w:rFonts w:hint="default" w:ascii="Times New Roman" w:hAnsi="Times New Roman" w:cs="Times New Roman"/>
          <w:b/>
          <w:bCs/>
          <w:i w:val="0"/>
          <w:iCs w:val="0"/>
          <w:sz w:val="24"/>
          <w:szCs w:val="24"/>
          <w:lang w:val="en-US" w:eastAsia="ro-RO"/>
        </w:rPr>
        <w:t>program</w:t>
      </w:r>
      <w:r>
        <w:rPr>
          <w:rFonts w:hint="default" w:ascii="Times New Roman" w:hAnsi="Times New Roman" w:cs="Times New Roman"/>
          <w:i w:val="0"/>
          <w:iCs w:val="0"/>
          <w:sz w:val="24"/>
          <w:szCs w:val="24"/>
          <w:lang w:val="en-US" w:eastAsia="ro-RO"/>
        </w:rPr>
        <w:t xml:space="preserve"> doar pentru schemele antrenorilor care au această tabelă. Avem nevoie de acest grant option, întrucât pentru a face mai ușoară selectarea tuturor antrenamentelor în admin vom crea un view care unește toate aceste programe. Scriptul pentru acest view se găsește în fișierul </w:t>
      </w:r>
      <w:r>
        <w:rPr>
          <w:rFonts w:hint="default" w:ascii="Times New Roman" w:hAnsi="Times New Roman" w:cs="Times New Roman"/>
          <w:i/>
          <w:iCs/>
          <w:sz w:val="24"/>
          <w:szCs w:val="24"/>
          <w:lang w:val="en-US" w:eastAsia="ro-RO"/>
        </w:rPr>
        <w:t>bro_admin_programs_view.sql</w:t>
      </w:r>
      <w:r>
        <w:rPr>
          <w:rFonts w:hint="default" w:ascii="Times New Roman" w:hAnsi="Times New Roman" w:cs="Times New Roman"/>
          <w:i w:val="0"/>
          <w:iCs w:val="0"/>
          <w:sz w:val="24"/>
          <w:szCs w:val="24"/>
          <w:lang w:val="en-US" w:eastAsia="ro-RO"/>
        </w:rPr>
        <w:t xml:space="preserve"> :</w:t>
      </w:r>
    </w:p>
    <w:p w14:paraId="70988717">
      <w:pPr>
        <w:spacing w:line="360" w:lineRule="auto"/>
        <w:jc w:val="both"/>
        <w:rPr>
          <w:rFonts w:hint="default" w:ascii="Times New Roman" w:hAnsi="Times New Roman" w:cs="Times New Roman"/>
          <w:i w:val="0"/>
          <w:iCs w:val="0"/>
          <w:sz w:val="24"/>
          <w:szCs w:val="24"/>
          <w:lang w:val="en-US" w:eastAsia="ro-RO"/>
        </w:rPr>
      </w:pPr>
      <w:r>
        <w:drawing>
          <wp:inline distT="0" distB="0" distL="114300" distR="114300">
            <wp:extent cx="5269865" cy="1999615"/>
            <wp:effectExtent l="0" t="0" r="3175" b="12065"/>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24"/>
                    <a:stretch>
                      <a:fillRect/>
                    </a:stretch>
                  </pic:blipFill>
                  <pic:spPr>
                    <a:xfrm>
                      <a:off x="0" y="0"/>
                      <a:ext cx="5269865" cy="1999615"/>
                    </a:xfrm>
                    <a:prstGeom prst="rect">
                      <a:avLst/>
                    </a:prstGeom>
                    <a:noFill/>
                    <a:ln>
                      <a:noFill/>
                    </a:ln>
                  </pic:spPr>
                </pic:pic>
              </a:graphicData>
            </a:graphic>
          </wp:inline>
        </w:drawing>
      </w:r>
    </w:p>
    <w:p w14:paraId="5D760675">
      <w:pPr>
        <w:spacing w:line="360" w:lineRule="auto"/>
        <w:jc w:val="both"/>
      </w:pPr>
      <w:r>
        <w:drawing>
          <wp:inline distT="0" distB="0" distL="114300" distR="114300">
            <wp:extent cx="5273675" cy="3243580"/>
            <wp:effectExtent l="0" t="0" r="14605" b="254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25"/>
                    <a:stretch>
                      <a:fillRect/>
                    </a:stretch>
                  </pic:blipFill>
                  <pic:spPr>
                    <a:xfrm>
                      <a:off x="0" y="0"/>
                      <a:ext cx="5273675" cy="3243580"/>
                    </a:xfrm>
                    <a:prstGeom prst="rect">
                      <a:avLst/>
                    </a:prstGeom>
                    <a:noFill/>
                    <a:ln>
                      <a:noFill/>
                    </a:ln>
                  </pic:spPr>
                </pic:pic>
              </a:graphicData>
            </a:graphic>
          </wp:inline>
        </w:drawing>
      </w:r>
    </w:p>
    <w:p w14:paraId="61993A58">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Deoarece, vom dori ca oricine să poată accesa acest view, tot în cadrul acestui script vom oferi grant select din admin pentru rolul de bază. (</w:t>
      </w:r>
      <w:r>
        <w:rPr>
          <w:rFonts w:hint="default" w:ascii="Times New Roman" w:hAnsi="Times New Roman" w:cs="Times New Roman"/>
          <w:i/>
          <w:iCs/>
          <w:sz w:val="24"/>
          <w:szCs w:val="24"/>
          <w:lang w:val="en-US"/>
        </w:rPr>
        <w:t>Obs</w:t>
      </w:r>
      <w:r>
        <w:rPr>
          <w:rFonts w:hint="default" w:ascii="Times New Roman" w:hAnsi="Times New Roman" w:cs="Times New Roman"/>
          <w:sz w:val="24"/>
          <w:szCs w:val="24"/>
          <w:lang w:val="en-US"/>
        </w:rPr>
        <w:t>: deși adminul nu vede dba roles, el poate da grant pe un rol existent, deoarece are implicit with grant option obiectele din schema sa). Dacă ne conectăm în contul de public general vom vedea că se poate selecta viewul:</w:t>
      </w:r>
    </w:p>
    <w:p w14:paraId="31C2FAFE">
      <w:pPr>
        <w:spacing w:line="360" w:lineRule="auto"/>
        <w:jc w:val="both"/>
      </w:pPr>
      <w:r>
        <w:drawing>
          <wp:inline distT="0" distB="0" distL="114300" distR="114300">
            <wp:extent cx="5273675" cy="3461385"/>
            <wp:effectExtent l="0" t="0" r="14605" b="13335"/>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26"/>
                    <a:stretch>
                      <a:fillRect/>
                    </a:stretch>
                  </pic:blipFill>
                  <pic:spPr>
                    <a:xfrm>
                      <a:off x="0" y="0"/>
                      <a:ext cx="5273675" cy="3461385"/>
                    </a:xfrm>
                    <a:prstGeom prst="rect">
                      <a:avLst/>
                    </a:prstGeom>
                    <a:noFill/>
                    <a:ln>
                      <a:noFill/>
                    </a:ln>
                  </pic:spPr>
                </pic:pic>
              </a:graphicData>
            </a:graphic>
          </wp:inline>
        </w:drawing>
      </w:r>
    </w:p>
    <w:p w14:paraId="6FC69C5B">
      <w:pPr>
        <w:spacing w:line="360" w:lineRule="auto"/>
        <w:jc w:val="both"/>
        <w:rPr>
          <w:rFonts w:hint="default"/>
          <w:lang w:val="en-US" w:eastAsia="ro-RO"/>
        </w:rPr>
      </w:pPr>
    </w:p>
    <w:p w14:paraId="4DFCF7A7">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b/>
          <w:bCs/>
          <w:sz w:val="28"/>
          <w:szCs w:val="28"/>
          <w:lang w:val="en-US" w:eastAsia="ro-RO"/>
        </w:rPr>
      </w:pPr>
      <w:bookmarkStart w:id="29" w:name="_Toc6704"/>
      <w:r>
        <w:rPr>
          <w:rFonts w:hint="default" w:ascii="Times New Roman" w:hAnsi="Times New Roman"/>
          <w:b/>
          <w:bCs/>
          <w:sz w:val="28"/>
          <w:szCs w:val="28"/>
          <w:lang w:val="en-US" w:eastAsia="ro-RO"/>
        </w:rPr>
        <w:t>6. Audit</w:t>
      </w:r>
      <w:bookmarkEnd w:id="29"/>
    </w:p>
    <w:p w14:paraId="03E10FB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b/>
          <w:bCs/>
          <w:sz w:val="28"/>
          <w:szCs w:val="28"/>
          <w:lang w:val="en-US" w:eastAsia="ro-RO"/>
        </w:rPr>
      </w:pPr>
      <w:bookmarkStart w:id="30" w:name="_Toc20756"/>
      <w:r>
        <w:rPr>
          <w:rFonts w:hint="default" w:ascii="Times New Roman" w:hAnsi="Times New Roman"/>
          <w:b/>
          <w:bCs/>
          <w:sz w:val="28"/>
          <w:szCs w:val="28"/>
          <w:lang w:val="en-US" w:eastAsia="ro-RO"/>
        </w:rPr>
        <w:t>6.1. Audit Standard</w:t>
      </w:r>
      <w:bookmarkEnd w:id="30"/>
    </w:p>
    <w:p w14:paraId="53C4BAD6">
      <w:pPr>
        <w:spacing w:line="360" w:lineRule="auto"/>
        <w:jc w:val="both"/>
        <w:rPr>
          <w:rFonts w:hint="default" w:ascii="Times New Roman" w:hAnsi="Times New Roman"/>
          <w:sz w:val="24"/>
          <w:szCs w:val="24"/>
          <w:lang w:val="en-US" w:eastAsia="ro-RO"/>
        </w:rPr>
      </w:pPr>
      <w:r>
        <w:rPr>
          <w:rFonts w:hint="default" w:ascii="Times New Roman" w:hAnsi="Times New Roman"/>
          <w:i w:val="0"/>
          <w:iCs w:val="0"/>
          <w:sz w:val="24"/>
          <w:szCs w:val="24"/>
          <w:lang w:val="en-US" w:eastAsia="ro-RO"/>
        </w:rPr>
        <w:t>Î</w:t>
      </w:r>
      <w:r>
        <w:rPr>
          <w:rFonts w:hint="default" w:ascii="Times New Roman" w:hAnsi="Times New Roman"/>
          <w:sz w:val="24"/>
          <w:szCs w:val="24"/>
          <w:lang w:val="en-US" w:eastAsia="ro-RO"/>
        </w:rPr>
        <w:t xml:space="preserve">n cadrul proiectului vom avea auditul standard de forma </w:t>
      </w:r>
      <w:r>
        <w:rPr>
          <w:rFonts w:hint="default" w:ascii="Times New Roman" w:hAnsi="Times New Roman"/>
          <w:b/>
          <w:bCs/>
          <w:sz w:val="24"/>
          <w:szCs w:val="24"/>
          <w:lang w:val="en-US" w:eastAsia="ro-RO"/>
        </w:rPr>
        <w:t>db,extended</w:t>
      </w:r>
      <w:r>
        <w:rPr>
          <w:rFonts w:hint="default" w:ascii="Times New Roman" w:hAnsi="Times New Roman"/>
          <w:sz w:val="24"/>
          <w:szCs w:val="24"/>
          <w:lang w:val="en-US" w:eastAsia="ro-RO"/>
        </w:rPr>
        <w:t>:</w:t>
      </w:r>
    </w:p>
    <w:p w14:paraId="3FB4B6F9">
      <w:pPr>
        <w:spacing w:line="360" w:lineRule="auto"/>
        <w:jc w:val="both"/>
        <w:rPr>
          <w:sz w:val="24"/>
          <w:szCs w:val="24"/>
        </w:rPr>
      </w:pPr>
      <w:r>
        <w:rPr>
          <w:sz w:val="24"/>
          <w:szCs w:val="24"/>
        </w:rPr>
        <w:drawing>
          <wp:inline distT="0" distB="0" distL="114300" distR="114300">
            <wp:extent cx="3848100" cy="1495425"/>
            <wp:effectExtent l="0" t="0" r="7620" b="1333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7"/>
                    <a:stretch>
                      <a:fillRect/>
                    </a:stretch>
                  </pic:blipFill>
                  <pic:spPr>
                    <a:xfrm>
                      <a:off x="0" y="0"/>
                      <a:ext cx="3848100" cy="1495425"/>
                    </a:xfrm>
                    <a:prstGeom prst="rect">
                      <a:avLst/>
                    </a:prstGeom>
                    <a:noFill/>
                    <a:ln>
                      <a:noFill/>
                    </a:ln>
                  </pic:spPr>
                </pic:pic>
              </a:graphicData>
            </a:graphic>
          </wp:inline>
        </w:drawing>
      </w:r>
    </w:p>
    <w:p w14:paraId="1E8D24AA">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audita astfel:  </w:t>
      </w:r>
    </w:p>
    <w:p w14:paraId="1DC5FE71">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bro_admin.client_extins</w:t>
      </w:r>
      <w:r>
        <w:rPr>
          <w:rFonts w:hint="default" w:ascii="Times New Roman" w:hAnsi="Times New Roman" w:cs="Times New Roman"/>
          <w:sz w:val="24"/>
          <w:szCs w:val="24"/>
          <w:lang w:val="en-US" w:eastAsia="ro-RO"/>
        </w:rPr>
        <w:t xml:space="preserve">: inserarile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 actualiz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rile nereu</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ite</w:t>
      </w:r>
    </w:p>
    <w:p w14:paraId="45E1CAE9">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bro_admin.echipament</w:t>
      </w:r>
      <w:r>
        <w:rPr>
          <w:rFonts w:hint="default" w:ascii="Times New Roman" w:hAnsi="Times New Roman" w:cs="Times New Roman"/>
          <w:sz w:val="24"/>
          <w:szCs w:val="24"/>
          <w:lang w:val="en-US" w:eastAsia="ro-RO"/>
        </w:rPr>
        <w:t>: inserarile, acutaliz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tergerile</w:t>
      </w:r>
    </w:p>
    <w:p w14:paraId="50785C16">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bro_admin.account_mapping</w:t>
      </w:r>
      <w:r>
        <w:rPr>
          <w:rFonts w:hint="default" w:ascii="Times New Roman" w:hAnsi="Times New Roman" w:cs="Times New Roman"/>
          <w:sz w:val="24"/>
          <w:szCs w:val="24"/>
          <w:lang w:val="en-US" w:eastAsia="ro-RO"/>
        </w:rPr>
        <w:t>: inserarile, acutaliz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tergerile</w:t>
      </w:r>
    </w:p>
    <w:p w14:paraId="6FC7B565">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bro_admin.supliment</w:t>
      </w:r>
      <w:r>
        <w:rPr>
          <w:rFonts w:hint="default" w:ascii="Times New Roman" w:hAnsi="Times New Roman" w:cs="Times New Roman"/>
          <w:sz w:val="24"/>
          <w:szCs w:val="24"/>
          <w:lang w:val="en-US" w:eastAsia="ro-RO"/>
        </w:rPr>
        <w:t xml:space="preserve"> : inser</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actualizarile </w:t>
      </w:r>
    </w:p>
    <w:p w14:paraId="45C8547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i w:val="0"/>
          <w:iCs w:val="0"/>
          <w:sz w:val="24"/>
          <w:szCs w:val="24"/>
          <w:lang w:val="en-US" w:eastAsia="ro-RO"/>
        </w:rPr>
        <w:t>Întrucât ținem auditările în baza de date, tabelul poate crește foarte mult, iar pentru a nu pierde datele vom crea în sys o procedură care va salva datele în format json într-un director, iar apoi, pentru a nu fi nevoie să se pună alarmă când se dorește salvarea, vom asocia unor joburi această procedură. Scriptul asociat se află în fișierul</w:t>
      </w:r>
      <w:r>
        <w:rPr>
          <w:rFonts w:hint="default" w:ascii="Times New Roman" w:hAnsi="Times New Roman" w:cs="Times New Roman"/>
          <w:i/>
          <w:iCs/>
          <w:sz w:val="24"/>
          <w:szCs w:val="24"/>
          <w:lang w:val="en-US" w:eastAsia="ro-RO"/>
        </w:rPr>
        <w:t xml:space="preserve"> sys_audit_1.sql.</w:t>
      </w:r>
    </w:p>
    <w:p w14:paraId="76903A2A">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cs="Times New Roman"/>
          <w:sz w:val="24"/>
          <w:szCs w:val="24"/>
          <w:lang w:val="en-US" w:eastAsia="ro-RO"/>
        </w:rPr>
        <w:t>Pentru a distinge fi</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ierele u</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or, la salavare acestea vor avea numele: audit_json_bro_&lt;owner_object&gt;_&lt;object_name&gt;_</w:t>
      </w:r>
      <w:r>
        <w:rPr>
          <w:rFonts w:hint="default" w:ascii="Times New Roman" w:hAnsi="Times New Roman"/>
          <w:sz w:val="24"/>
          <w:szCs w:val="24"/>
          <w:lang w:val="en-US" w:eastAsia="ro-RO"/>
        </w:rPr>
        <w:t>to_char(sysdate,'YYYYMMDD_HH24MISS').json</w:t>
      </w:r>
    </w:p>
    <w:p w14:paraId="28153E93">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De exemplu, dacă în admin updatăm ‘fals’ echipamentele de mai multe ori (i.e. facem where data_revizie=data_revizie) și apoi rulăm procedura de export, vom avea: </w:t>
      </w:r>
    </w:p>
    <w:p w14:paraId="52907E96">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66055" cy="3263900"/>
            <wp:effectExtent l="0" t="0" r="6985" b="1270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8"/>
                    <a:stretch>
                      <a:fillRect/>
                    </a:stretch>
                  </pic:blipFill>
                  <pic:spPr>
                    <a:xfrm>
                      <a:off x="0" y="0"/>
                      <a:ext cx="5266055" cy="3263900"/>
                    </a:xfrm>
                    <a:prstGeom prst="rect">
                      <a:avLst/>
                    </a:prstGeom>
                    <a:noFill/>
                    <a:ln>
                      <a:noFill/>
                    </a:ln>
                  </pic:spPr>
                </pic:pic>
              </a:graphicData>
            </a:graphic>
          </wp:inline>
        </w:drawing>
      </w:r>
    </w:p>
    <w:p w14:paraId="1370C92A">
      <w:pPr>
        <w:numPr>
          <w:ilvl w:val="0"/>
          <w:numId w:val="0"/>
        </w:numPr>
        <w:spacing w:line="360" w:lineRule="auto"/>
        <w:jc w:val="both"/>
        <w:rPr>
          <w:sz w:val="24"/>
          <w:szCs w:val="24"/>
        </w:rPr>
      </w:pPr>
      <w:r>
        <w:rPr>
          <w:sz w:val="24"/>
          <w:szCs w:val="24"/>
        </w:rPr>
        <w:drawing>
          <wp:inline distT="0" distB="0" distL="114300" distR="114300">
            <wp:extent cx="5273675" cy="3200400"/>
            <wp:effectExtent l="0" t="0" r="1460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9"/>
                    <a:stretch>
                      <a:fillRect/>
                    </a:stretch>
                  </pic:blipFill>
                  <pic:spPr>
                    <a:xfrm>
                      <a:off x="0" y="0"/>
                      <a:ext cx="5273675" cy="3200400"/>
                    </a:xfrm>
                    <a:prstGeom prst="rect">
                      <a:avLst/>
                    </a:prstGeom>
                    <a:noFill/>
                    <a:ln>
                      <a:noFill/>
                    </a:ln>
                  </pic:spPr>
                </pic:pic>
              </a:graphicData>
            </a:graphic>
          </wp:inline>
        </w:drawing>
      </w:r>
    </w:p>
    <w:p w14:paraId="21788978">
      <w:pPr>
        <w:numPr>
          <w:ilvl w:val="0"/>
          <w:numId w:val="0"/>
        </w:numPr>
        <w:spacing w:line="360" w:lineRule="auto"/>
        <w:jc w:val="both"/>
        <w:rPr>
          <w:sz w:val="24"/>
          <w:szCs w:val="24"/>
        </w:rPr>
      </w:pPr>
    </w:p>
    <w:p w14:paraId="29A5AFAA">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Iar </w:t>
      </w:r>
      <w:r>
        <w:rPr>
          <w:rFonts w:hint="default" w:ascii="Times New Roman" w:hAnsi="Times New Roman"/>
          <w:sz w:val="24"/>
          <w:szCs w:val="24"/>
          <w:lang w:val="en-US" w:eastAsia="ro-RO"/>
        </w:rPr>
        <w:t>î</w:t>
      </w:r>
      <w:r>
        <w:rPr>
          <w:rFonts w:hint="default" w:ascii="Times New Roman" w:hAnsi="Times New Roman" w:cs="Times New Roman"/>
          <w:sz w:val="24"/>
          <w:szCs w:val="24"/>
          <w:lang w:val="en-US" w:eastAsia="ro-RO"/>
        </w:rPr>
        <w:t>n File Explorer avem fi</w:t>
      </w:r>
      <w:r>
        <w:rPr>
          <w:rFonts w:hint="default" w:ascii="Times New Roman" w:hAnsi="Times New Roman"/>
          <w:sz w:val="24"/>
          <w:szCs w:val="24"/>
          <w:lang w:val="en-US" w:eastAsia="ro-RO"/>
        </w:rPr>
        <w:t>ș</w:t>
      </w:r>
      <w:r>
        <w:rPr>
          <w:rFonts w:hint="default" w:ascii="Times New Roman" w:hAnsi="Times New Roman" w:cs="Times New Roman"/>
          <w:sz w:val="24"/>
          <w:szCs w:val="24"/>
          <w:lang w:val="en-US" w:eastAsia="ro-RO"/>
        </w:rPr>
        <w:t xml:space="preserve">ierul: </w:t>
      </w:r>
    </w:p>
    <w:p w14:paraId="2E3266EF">
      <w:pPr>
        <w:numPr>
          <w:ilvl w:val="0"/>
          <w:numId w:val="0"/>
        </w:numPr>
        <w:spacing w:line="360" w:lineRule="auto"/>
        <w:jc w:val="both"/>
      </w:pPr>
      <w:r>
        <w:drawing>
          <wp:inline distT="0" distB="0" distL="114300" distR="114300">
            <wp:extent cx="3571875" cy="257175"/>
            <wp:effectExtent l="0" t="0" r="9525" b="190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0"/>
                    <a:stretch>
                      <a:fillRect/>
                    </a:stretch>
                  </pic:blipFill>
                  <pic:spPr>
                    <a:xfrm>
                      <a:off x="0" y="0"/>
                      <a:ext cx="3571875" cy="257175"/>
                    </a:xfrm>
                    <a:prstGeom prst="rect">
                      <a:avLst/>
                    </a:prstGeom>
                    <a:noFill/>
                    <a:ln>
                      <a:noFill/>
                    </a:ln>
                  </pic:spPr>
                </pic:pic>
              </a:graphicData>
            </a:graphic>
          </wp:inline>
        </w:drawing>
      </w:r>
    </w:p>
    <w:p w14:paraId="59FC8747">
      <w:pPr>
        <w:numPr>
          <w:ilvl w:val="0"/>
          <w:numId w:val="0"/>
        </w:numPr>
        <w:spacing w:line="360" w:lineRule="auto"/>
        <w:jc w:val="both"/>
      </w:pPr>
    </w:p>
    <w:p w14:paraId="2121F05C">
      <w:pPr>
        <w:numPr>
          <w:ilvl w:val="0"/>
          <w:numId w:val="0"/>
        </w:numPr>
        <w:spacing w:line="360" w:lineRule="auto"/>
        <w:jc w:val="both"/>
        <w:rPr>
          <w:rFonts w:hint="default"/>
          <w:lang w:val="en-US"/>
        </w:rPr>
      </w:pPr>
    </w:p>
    <w:p w14:paraId="7831E57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joburile se va rula: </w:t>
      </w:r>
    </w:p>
    <w:p w14:paraId="4B12A438">
      <w:pPr>
        <w:numPr>
          <w:ilvl w:val="0"/>
          <w:numId w:val="0"/>
        </w:numPr>
        <w:spacing w:line="360" w:lineRule="auto"/>
        <w:jc w:val="both"/>
      </w:pPr>
      <w:r>
        <w:drawing>
          <wp:inline distT="0" distB="0" distL="114300" distR="114300">
            <wp:extent cx="5274310" cy="1720215"/>
            <wp:effectExtent l="0" t="0" r="13970" b="190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31"/>
                    <a:stretch>
                      <a:fillRect/>
                    </a:stretch>
                  </pic:blipFill>
                  <pic:spPr>
                    <a:xfrm>
                      <a:off x="0" y="0"/>
                      <a:ext cx="5274310" cy="1720215"/>
                    </a:xfrm>
                    <a:prstGeom prst="rect">
                      <a:avLst/>
                    </a:prstGeom>
                    <a:noFill/>
                    <a:ln>
                      <a:noFill/>
                    </a:ln>
                  </pic:spPr>
                </pic:pic>
              </a:graphicData>
            </a:graphic>
          </wp:inline>
        </w:drawing>
      </w:r>
    </w:p>
    <w:p w14:paraId="67355D13">
      <w:pPr>
        <w:numPr>
          <w:ilvl w:val="0"/>
          <w:numId w:val="0"/>
        </w:numPr>
        <w:spacing w:line="360" w:lineRule="auto"/>
        <w:jc w:val="both"/>
      </w:pPr>
    </w:p>
    <w:p w14:paraId="632FB0F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1" w:name="_Toc27695"/>
      <w:r>
        <w:rPr>
          <w:rFonts w:hint="default" w:ascii="Times New Roman" w:hAnsi="Times New Roman" w:cs="Times New Roman"/>
          <w:b/>
          <w:bCs/>
          <w:sz w:val="28"/>
          <w:szCs w:val="28"/>
          <w:lang w:val="en-US" w:eastAsia="ro-RO"/>
        </w:rPr>
        <w:t>6.2. Triggeri de Auditare</w:t>
      </w:r>
      <w:bookmarkEnd w:id="31"/>
    </w:p>
    <w:p w14:paraId="10A1AF62">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triggerii de audit, în schema admin vom crea un tabel care va păstra operațiile DML pentru tabelul </w:t>
      </w:r>
      <w:r>
        <w:rPr>
          <w:rFonts w:hint="default" w:ascii="Times New Roman" w:hAnsi="Times New Roman" w:cs="Times New Roman"/>
          <w:b/>
          <w:bCs/>
          <w:sz w:val="24"/>
          <w:szCs w:val="24"/>
          <w:lang w:val="en-US" w:eastAsia="ro-RO"/>
        </w:rPr>
        <w:t>echipament</w:t>
      </w:r>
      <w:r>
        <w:rPr>
          <w:rFonts w:hint="default" w:ascii="Times New Roman" w:hAnsi="Times New Roman" w:cs="Times New Roman"/>
          <w:sz w:val="24"/>
          <w:szCs w:val="24"/>
          <w:lang w:val="en-US" w:eastAsia="ro-RO"/>
        </w:rPr>
        <w:t xml:space="preserve">. În acest audit se va memora atât valoarea veche, cât și cea nouă pentru datele inserate/modificate/șterse în cadrul unei comenzi. Scriptul asociat poate fi găsit în fișierul </w:t>
      </w:r>
      <w:r>
        <w:rPr>
          <w:rFonts w:hint="default" w:ascii="Times New Roman" w:hAnsi="Times New Roman" w:cs="Times New Roman"/>
          <w:i/>
          <w:iCs/>
          <w:sz w:val="24"/>
          <w:szCs w:val="24"/>
          <w:lang w:val="en-US" w:eastAsia="ro-RO"/>
        </w:rPr>
        <w:t>bro_admin_audit.sql</w:t>
      </w:r>
      <w:r>
        <w:rPr>
          <w:rFonts w:hint="default" w:ascii="Times New Roman" w:hAnsi="Times New Roman" w:cs="Times New Roman"/>
          <w:sz w:val="24"/>
          <w:szCs w:val="24"/>
          <w:lang w:val="en-US" w:eastAsia="ro-RO"/>
        </w:rPr>
        <w:t xml:space="preserve">. </w:t>
      </w:r>
    </w:p>
    <w:p w14:paraId="7355FBA3">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triggerul de audit, vom rula din admin scriptul de update fals, apoi vom selecta din tabelul de audit:</w:t>
      </w:r>
    </w:p>
    <w:p w14:paraId="776582C9">
      <w:pPr>
        <w:numPr>
          <w:ilvl w:val="0"/>
          <w:numId w:val="0"/>
        </w:numPr>
        <w:spacing w:line="360" w:lineRule="auto"/>
        <w:jc w:val="both"/>
        <w:rPr>
          <w:sz w:val="24"/>
          <w:szCs w:val="24"/>
        </w:rPr>
      </w:pPr>
      <w:r>
        <w:rPr>
          <w:sz w:val="24"/>
          <w:szCs w:val="24"/>
        </w:rPr>
        <w:drawing>
          <wp:inline distT="0" distB="0" distL="114300" distR="114300">
            <wp:extent cx="5271770" cy="775970"/>
            <wp:effectExtent l="0" t="0" r="1270" b="127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32"/>
                    <a:stretch>
                      <a:fillRect/>
                    </a:stretch>
                  </pic:blipFill>
                  <pic:spPr>
                    <a:xfrm>
                      <a:off x="0" y="0"/>
                      <a:ext cx="5271770" cy="775970"/>
                    </a:xfrm>
                    <a:prstGeom prst="rect">
                      <a:avLst/>
                    </a:prstGeom>
                    <a:noFill/>
                    <a:ln>
                      <a:noFill/>
                    </a:ln>
                  </pic:spPr>
                </pic:pic>
              </a:graphicData>
            </a:graphic>
          </wp:inline>
        </w:drawing>
      </w:r>
    </w:p>
    <w:p w14:paraId="3776DA45">
      <w:pPr>
        <w:numPr>
          <w:ilvl w:val="0"/>
          <w:numId w:val="0"/>
        </w:numPr>
        <w:spacing w:line="360" w:lineRule="auto"/>
        <w:jc w:val="both"/>
        <w:rPr>
          <w:sz w:val="24"/>
          <w:szCs w:val="24"/>
        </w:rPr>
      </w:pPr>
      <w:r>
        <w:rPr>
          <w:sz w:val="24"/>
          <w:szCs w:val="24"/>
        </w:rPr>
        <w:drawing>
          <wp:inline distT="0" distB="0" distL="114300" distR="114300">
            <wp:extent cx="5271770" cy="1366520"/>
            <wp:effectExtent l="0" t="0" r="1270" b="508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33"/>
                    <a:stretch>
                      <a:fillRect/>
                    </a:stretch>
                  </pic:blipFill>
                  <pic:spPr>
                    <a:xfrm>
                      <a:off x="0" y="0"/>
                      <a:ext cx="5271770" cy="1366520"/>
                    </a:xfrm>
                    <a:prstGeom prst="rect">
                      <a:avLst/>
                    </a:prstGeom>
                    <a:noFill/>
                    <a:ln>
                      <a:noFill/>
                    </a:ln>
                  </pic:spPr>
                </pic:pic>
              </a:graphicData>
            </a:graphic>
          </wp:inline>
        </w:drawing>
      </w:r>
    </w:p>
    <w:p w14:paraId="0BD260B6">
      <w:pPr>
        <w:rPr>
          <w:rFonts w:hint="default"/>
          <w:sz w:val="28"/>
          <w:szCs w:val="28"/>
          <w:lang w:val="en-US" w:eastAsia="ro-RO"/>
        </w:rPr>
      </w:pPr>
      <w:r>
        <w:rPr>
          <w:rFonts w:hint="default"/>
          <w:sz w:val="28"/>
          <w:szCs w:val="28"/>
          <w:lang w:val="en-US" w:eastAsia="ro-RO"/>
        </w:rPr>
        <w:br w:type="page"/>
      </w:r>
    </w:p>
    <w:p w14:paraId="049A591F">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2" w:name="_Toc2171"/>
      <w:r>
        <w:rPr>
          <w:rFonts w:hint="default" w:ascii="Times New Roman" w:hAnsi="Times New Roman" w:cs="Times New Roman"/>
          <w:b/>
          <w:bCs/>
          <w:sz w:val="28"/>
          <w:szCs w:val="28"/>
          <w:lang w:val="en-US" w:eastAsia="ro-RO"/>
        </w:rPr>
        <w:t>6.3. FGA</w:t>
      </w:r>
      <w:bookmarkEnd w:id="32"/>
    </w:p>
    <w:p w14:paraId="451BC3B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FGA vom audita din nou tabela </w:t>
      </w:r>
      <w:r>
        <w:rPr>
          <w:rFonts w:hint="default" w:ascii="Times New Roman" w:hAnsi="Times New Roman" w:cs="Times New Roman"/>
          <w:b/>
          <w:bCs/>
          <w:sz w:val="24"/>
          <w:szCs w:val="24"/>
          <w:lang w:val="en-US" w:eastAsia="ro-RO"/>
        </w:rPr>
        <w:t>echipament</w:t>
      </w:r>
      <w:r>
        <w:rPr>
          <w:rFonts w:hint="default" w:ascii="Times New Roman" w:hAnsi="Times New Roman" w:cs="Times New Roman"/>
          <w:sz w:val="24"/>
          <w:szCs w:val="24"/>
          <w:lang w:val="en-US" w:eastAsia="ro-RO"/>
        </w:rPr>
        <w:t xml:space="preserve"> pentru a vedea schimbările din coloana </w:t>
      </w:r>
      <w:r>
        <w:rPr>
          <w:rFonts w:hint="default" w:ascii="Times New Roman" w:hAnsi="Times New Roman" w:cs="Times New Roman"/>
          <w:b/>
          <w:bCs/>
          <w:sz w:val="24"/>
          <w:szCs w:val="24"/>
          <w:lang w:val="en-US" w:eastAsia="ro-RO"/>
        </w:rPr>
        <w:t>data_revizie</w:t>
      </w:r>
      <w:r>
        <w:rPr>
          <w:rFonts w:hint="default" w:ascii="Times New Roman" w:hAnsi="Times New Roman" w:cs="Times New Roman"/>
          <w:sz w:val="24"/>
          <w:szCs w:val="24"/>
          <w:lang w:val="en-US" w:eastAsia="ro-RO"/>
        </w:rPr>
        <w:t xml:space="preserve">. De asemenea, vom salva pe disk logurile asociate. Această salvare va fi făcută în cadrul handlerului. Scriptul asociat poate fi găsit în </w:t>
      </w:r>
      <w:r>
        <w:rPr>
          <w:rFonts w:hint="default" w:ascii="Times New Roman" w:hAnsi="Times New Roman" w:cs="Times New Roman"/>
          <w:i/>
          <w:iCs/>
          <w:sz w:val="24"/>
          <w:szCs w:val="24"/>
          <w:lang w:val="en-US" w:eastAsia="ro-RO"/>
        </w:rPr>
        <w:t>sys_audit_2.sql</w:t>
      </w:r>
      <w:r>
        <w:rPr>
          <w:rFonts w:hint="default" w:ascii="Times New Roman" w:hAnsi="Times New Roman" w:cs="Times New Roman"/>
          <w:sz w:val="24"/>
          <w:szCs w:val="24"/>
          <w:lang w:val="en-US" w:eastAsia="ro-RO"/>
        </w:rPr>
        <w:t>.</w:t>
      </w:r>
    </w:p>
    <w:p w14:paraId="104E590E">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4752975" cy="3990975"/>
            <wp:effectExtent l="0" t="0" r="1905" b="190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34"/>
                    <a:stretch>
                      <a:fillRect/>
                    </a:stretch>
                  </pic:blipFill>
                  <pic:spPr>
                    <a:xfrm>
                      <a:off x="0" y="0"/>
                      <a:ext cx="4752975" cy="3990975"/>
                    </a:xfrm>
                    <a:prstGeom prst="rect">
                      <a:avLst/>
                    </a:prstGeom>
                    <a:noFill/>
                    <a:ln>
                      <a:noFill/>
                    </a:ln>
                  </pic:spPr>
                </pic:pic>
              </a:graphicData>
            </a:graphic>
          </wp:inline>
        </w:drawing>
      </w:r>
    </w:p>
    <w:p w14:paraId="312D54D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p>
    <w:p w14:paraId="42A9801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FGA vom rula din nou update-ul fals din admin:</w:t>
      </w:r>
    </w:p>
    <w:p w14:paraId="467B526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4310" cy="788670"/>
            <wp:effectExtent l="0" t="0" r="13970" b="381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35"/>
                    <a:stretch>
                      <a:fillRect/>
                    </a:stretch>
                  </pic:blipFill>
                  <pic:spPr>
                    <a:xfrm>
                      <a:off x="0" y="0"/>
                      <a:ext cx="5274310" cy="788670"/>
                    </a:xfrm>
                    <a:prstGeom prst="rect">
                      <a:avLst/>
                    </a:prstGeom>
                    <a:noFill/>
                    <a:ln>
                      <a:noFill/>
                    </a:ln>
                  </pic:spPr>
                </pic:pic>
              </a:graphicData>
            </a:graphic>
          </wp:inline>
        </w:drawing>
      </w:r>
    </w:p>
    <w:p w14:paraId="6BA9D83D">
      <w:pPr>
        <w:numPr>
          <w:ilvl w:val="0"/>
          <w:numId w:val="0"/>
        </w:numPr>
        <w:spacing w:line="360" w:lineRule="auto"/>
        <w:jc w:val="both"/>
        <w:rPr>
          <w:rFonts w:hint="default" w:ascii="Times New Roman" w:hAnsi="Times New Roman" w:cs="Times New Roman"/>
          <w:sz w:val="24"/>
          <w:szCs w:val="24"/>
          <w:lang w:val="en-US" w:eastAsia="ro-RO"/>
        </w:rPr>
      </w:pPr>
    </w:p>
    <w:p w14:paraId="3D9797FF">
      <w:pPr>
        <w:numPr>
          <w:ilvl w:val="0"/>
          <w:numId w:val="0"/>
        </w:numPr>
        <w:spacing w:line="360" w:lineRule="auto"/>
        <w:jc w:val="both"/>
        <w:rPr>
          <w:rFonts w:hint="default" w:ascii="Times New Roman" w:hAnsi="Times New Roman" w:cs="Times New Roman"/>
          <w:sz w:val="24"/>
          <w:szCs w:val="24"/>
          <w:lang w:val="en-US" w:eastAsia="ro-RO"/>
        </w:rPr>
      </w:pPr>
    </w:p>
    <w:p w14:paraId="4ED699F1">
      <w:pPr>
        <w:numPr>
          <w:ilvl w:val="0"/>
          <w:numId w:val="0"/>
        </w:numPr>
        <w:spacing w:line="360" w:lineRule="auto"/>
        <w:jc w:val="both"/>
        <w:rPr>
          <w:rFonts w:hint="default" w:ascii="Times New Roman" w:hAnsi="Times New Roman" w:cs="Times New Roman"/>
          <w:sz w:val="24"/>
          <w:szCs w:val="24"/>
          <w:lang w:val="en-US" w:eastAsia="ro-RO"/>
        </w:rPr>
      </w:pPr>
    </w:p>
    <w:p w14:paraId="1204C6CC">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Fișierul txt de pe disk va salva, într-un mod append, momentele când auditul a fost activat: </w:t>
      </w:r>
    </w:p>
    <w:p w14:paraId="1048197E">
      <w:pPr>
        <w:numPr>
          <w:ilvl w:val="0"/>
          <w:numId w:val="0"/>
        </w:numPr>
        <w:spacing w:line="360" w:lineRule="auto"/>
        <w:jc w:val="both"/>
        <w:rPr>
          <w:sz w:val="24"/>
          <w:szCs w:val="24"/>
        </w:rPr>
      </w:pPr>
      <w:r>
        <w:rPr>
          <w:sz w:val="24"/>
          <w:szCs w:val="24"/>
        </w:rPr>
        <w:drawing>
          <wp:inline distT="0" distB="0" distL="114300" distR="114300">
            <wp:extent cx="3286125" cy="466725"/>
            <wp:effectExtent l="0" t="0" r="5715" b="571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36"/>
                    <a:stretch>
                      <a:fillRect/>
                    </a:stretch>
                  </pic:blipFill>
                  <pic:spPr>
                    <a:xfrm>
                      <a:off x="0" y="0"/>
                      <a:ext cx="3286125" cy="466725"/>
                    </a:xfrm>
                    <a:prstGeom prst="rect">
                      <a:avLst/>
                    </a:prstGeom>
                    <a:noFill/>
                    <a:ln>
                      <a:noFill/>
                    </a:ln>
                  </pic:spPr>
                </pic:pic>
              </a:graphicData>
            </a:graphic>
          </wp:inline>
        </w:drawing>
      </w:r>
    </w:p>
    <w:p w14:paraId="5D89A39E">
      <w:pPr>
        <w:numPr>
          <w:ilvl w:val="0"/>
          <w:numId w:val="0"/>
        </w:numPr>
        <w:spacing w:line="360" w:lineRule="auto"/>
        <w:jc w:val="both"/>
        <w:rPr>
          <w:sz w:val="24"/>
          <w:szCs w:val="24"/>
        </w:rPr>
      </w:pPr>
      <w:r>
        <w:drawing>
          <wp:inline distT="0" distB="0" distL="114300" distR="114300">
            <wp:extent cx="3823970" cy="7381875"/>
            <wp:effectExtent l="0" t="0" r="1270" b="952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7"/>
                    <a:stretch>
                      <a:fillRect/>
                    </a:stretch>
                  </pic:blipFill>
                  <pic:spPr>
                    <a:xfrm>
                      <a:off x="0" y="0"/>
                      <a:ext cx="3823970" cy="7381875"/>
                    </a:xfrm>
                    <a:prstGeom prst="rect">
                      <a:avLst/>
                    </a:prstGeom>
                    <a:noFill/>
                    <a:ln>
                      <a:noFill/>
                    </a:ln>
                  </pic:spPr>
                </pic:pic>
              </a:graphicData>
            </a:graphic>
          </wp:inline>
        </w:drawing>
      </w:r>
    </w:p>
    <w:p w14:paraId="42AF9EDF">
      <w:pPr>
        <w:rPr>
          <w:sz w:val="24"/>
          <w:szCs w:val="24"/>
        </w:rPr>
      </w:pPr>
      <w:r>
        <w:rPr>
          <w:sz w:val="24"/>
          <w:szCs w:val="24"/>
        </w:rPr>
        <w:br w:type="page"/>
      </w:r>
    </w:p>
    <w:p w14:paraId="550FA0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3" w:name="_Toc9201"/>
      <w:r>
        <w:rPr>
          <w:rFonts w:hint="default" w:ascii="Times New Roman" w:hAnsi="Times New Roman" w:cs="Times New Roman"/>
          <w:b/>
          <w:bCs/>
          <w:sz w:val="28"/>
          <w:szCs w:val="28"/>
          <w:lang w:val="en-US" w:eastAsia="ro-RO"/>
        </w:rPr>
        <w:t>7. Contextul aplicației</w:t>
      </w:r>
      <w:bookmarkEnd w:id="33"/>
    </w:p>
    <w:p w14:paraId="7A56D1C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crea un context care, pentru fiecare manager de filială, va extrage din username filiala asociată. Numele managerilor în baza de date este astfel: bro_manager_filiala&lt;id_filiala&gt;, de exemplu, pentru filiala 1 avem userul bro_manager_filiala1. De asemenea, contextul va fi folosit în două VPD-uri pentru a asigura că un manager de filială face operații DML doar pe filiala sa și poate accesa din tabelul </w:t>
      </w:r>
      <w:r>
        <w:rPr>
          <w:rFonts w:hint="default" w:ascii="Times New Roman" w:hAnsi="Times New Roman" w:cs="Times New Roman"/>
          <w:b/>
          <w:bCs/>
          <w:sz w:val="24"/>
          <w:szCs w:val="24"/>
          <w:lang w:val="en-US" w:eastAsia="ro-RO"/>
        </w:rPr>
        <w:t>audit_echipament</w:t>
      </w:r>
      <w:r>
        <w:rPr>
          <w:rFonts w:hint="default" w:ascii="Times New Roman" w:hAnsi="Times New Roman" w:cs="Times New Roman"/>
          <w:sz w:val="24"/>
          <w:szCs w:val="24"/>
          <w:lang w:val="en-US" w:eastAsia="ro-RO"/>
        </w:rPr>
        <w:t xml:space="preserve"> doar câmpurile care au legătură cu filiala sa. Scriptul asociat este în fișierul </w:t>
      </w:r>
      <w:r>
        <w:rPr>
          <w:rFonts w:hint="default" w:ascii="Times New Roman" w:hAnsi="Times New Roman" w:cs="Times New Roman"/>
          <w:i/>
          <w:iCs/>
          <w:sz w:val="24"/>
          <w:szCs w:val="24"/>
          <w:lang w:val="en-US" w:eastAsia="ro-RO"/>
        </w:rPr>
        <w:t>sys_context.sql</w:t>
      </w:r>
      <w:r>
        <w:rPr>
          <w:rFonts w:hint="default" w:ascii="Times New Roman" w:hAnsi="Times New Roman" w:cs="Times New Roman"/>
          <w:sz w:val="24"/>
          <w:szCs w:val="24"/>
          <w:lang w:val="en-US" w:eastAsia="ro-RO"/>
        </w:rPr>
        <w:t>:</w:t>
      </w:r>
    </w:p>
    <w:p w14:paraId="4E9A400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1135" cy="1792605"/>
            <wp:effectExtent l="0" t="0" r="1905" b="571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8"/>
                    <a:stretch>
                      <a:fillRect/>
                    </a:stretch>
                  </pic:blipFill>
                  <pic:spPr>
                    <a:xfrm>
                      <a:off x="0" y="0"/>
                      <a:ext cx="5271135" cy="1792605"/>
                    </a:xfrm>
                    <a:prstGeom prst="rect">
                      <a:avLst/>
                    </a:prstGeom>
                    <a:noFill/>
                    <a:ln>
                      <a:noFill/>
                    </a:ln>
                  </pic:spPr>
                </pic:pic>
              </a:graphicData>
            </a:graphic>
          </wp:inline>
        </w:drawing>
      </w:r>
    </w:p>
    <w:p w14:paraId="0F8AA955">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Conectandu-ne în manager1 putem vedea contextul: </w:t>
      </w:r>
    </w:p>
    <w:p w14:paraId="46D92A59">
      <w:pPr>
        <w:numPr>
          <w:ilvl w:val="0"/>
          <w:numId w:val="0"/>
        </w:numPr>
        <w:spacing w:line="360" w:lineRule="auto"/>
        <w:jc w:val="both"/>
        <w:rPr>
          <w:sz w:val="24"/>
          <w:szCs w:val="24"/>
        </w:rPr>
      </w:pPr>
      <w:r>
        <w:rPr>
          <w:sz w:val="24"/>
          <w:szCs w:val="24"/>
        </w:rPr>
        <w:drawing>
          <wp:inline distT="0" distB="0" distL="114300" distR="114300">
            <wp:extent cx="3457575" cy="2095500"/>
            <wp:effectExtent l="0" t="0" r="1905" b="762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9"/>
                    <a:stretch>
                      <a:fillRect/>
                    </a:stretch>
                  </pic:blipFill>
                  <pic:spPr>
                    <a:xfrm>
                      <a:off x="0" y="0"/>
                      <a:ext cx="3457575" cy="2095500"/>
                    </a:xfrm>
                    <a:prstGeom prst="rect">
                      <a:avLst/>
                    </a:prstGeom>
                    <a:noFill/>
                    <a:ln>
                      <a:noFill/>
                    </a:ln>
                  </pic:spPr>
                </pic:pic>
              </a:graphicData>
            </a:graphic>
          </wp:inline>
        </w:drawing>
      </w:r>
    </w:p>
    <w:p w14:paraId="45C58A1A">
      <w:pPr>
        <w:rPr>
          <w:sz w:val="24"/>
          <w:szCs w:val="24"/>
        </w:rPr>
      </w:pPr>
      <w:r>
        <w:rPr>
          <w:sz w:val="24"/>
          <w:szCs w:val="24"/>
        </w:rPr>
        <w:br w:type="page"/>
      </w:r>
    </w:p>
    <w:p w14:paraId="26083D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rPr>
      </w:pPr>
      <w:bookmarkStart w:id="34" w:name="_Toc5361"/>
      <w:r>
        <w:rPr>
          <w:rFonts w:hint="default" w:ascii="Times New Roman" w:hAnsi="Times New Roman" w:cs="Times New Roman"/>
          <w:b/>
          <w:bCs/>
          <w:sz w:val="28"/>
          <w:szCs w:val="28"/>
          <w:lang w:val="en-US"/>
        </w:rPr>
        <w:t>7.1. VPD</w:t>
      </w:r>
      <w:bookmarkEnd w:id="34"/>
    </w:p>
    <w:p w14:paraId="48C3FEE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i w:val="0"/>
          <w:iCs w:val="0"/>
          <w:sz w:val="24"/>
          <w:szCs w:val="24"/>
          <w:lang w:val="en-US" w:eastAsia="ro-RO"/>
        </w:rPr>
        <w:t xml:space="preserve">De exemplu, pentru VPD de update, dacă se va încerca update pentru echipamentele din filiala 1, se va afișa un număr de linii updatate. În schimb, dacă se încearcă update-ul pe echipamente din alte filiale, se vor afișa 0 linii updatate, fără nicio eroare, deși avem echipamente și în alte filiale. SQL-ul asociat managerului este în fișierul </w:t>
      </w:r>
      <w:r>
        <w:rPr>
          <w:rFonts w:hint="default" w:ascii="Times New Roman" w:hAnsi="Times New Roman" w:cs="Times New Roman"/>
          <w:i/>
          <w:iCs/>
          <w:sz w:val="24"/>
          <w:szCs w:val="24"/>
          <w:lang w:val="en-US" w:eastAsia="ro-RO"/>
        </w:rPr>
        <w:t>bro_manager_filiala1_context.sql.</w:t>
      </w:r>
    </w:p>
    <w:p w14:paraId="4A15C53F">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2405" cy="2021840"/>
            <wp:effectExtent l="0" t="0" r="635" b="508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40"/>
                    <a:stretch>
                      <a:fillRect/>
                    </a:stretch>
                  </pic:blipFill>
                  <pic:spPr>
                    <a:xfrm>
                      <a:off x="0" y="0"/>
                      <a:ext cx="5272405" cy="2021840"/>
                    </a:xfrm>
                    <a:prstGeom prst="rect">
                      <a:avLst/>
                    </a:prstGeom>
                    <a:noFill/>
                    <a:ln>
                      <a:noFill/>
                    </a:ln>
                  </pic:spPr>
                </pic:pic>
              </a:graphicData>
            </a:graphic>
          </wp:inline>
        </w:drawing>
      </w:r>
    </w:p>
    <w:p w14:paraId="0A75FF5F">
      <w:pPr>
        <w:numPr>
          <w:ilvl w:val="0"/>
          <w:numId w:val="0"/>
        </w:numPr>
        <w:spacing w:line="360" w:lineRule="auto"/>
        <w:jc w:val="both"/>
        <w:rPr>
          <w:sz w:val="24"/>
          <w:szCs w:val="24"/>
        </w:rPr>
      </w:pPr>
      <w:r>
        <w:rPr>
          <w:sz w:val="24"/>
          <w:szCs w:val="24"/>
        </w:rPr>
        <w:drawing>
          <wp:inline distT="0" distB="0" distL="114300" distR="114300">
            <wp:extent cx="5273675" cy="3384550"/>
            <wp:effectExtent l="0" t="0" r="14605" b="1397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41"/>
                    <a:stretch>
                      <a:fillRect/>
                    </a:stretch>
                  </pic:blipFill>
                  <pic:spPr>
                    <a:xfrm>
                      <a:off x="0" y="0"/>
                      <a:ext cx="5273675" cy="3384550"/>
                    </a:xfrm>
                    <a:prstGeom prst="rect">
                      <a:avLst/>
                    </a:prstGeom>
                    <a:noFill/>
                    <a:ln>
                      <a:noFill/>
                    </a:ln>
                  </pic:spPr>
                </pic:pic>
              </a:graphicData>
            </a:graphic>
          </wp:inline>
        </w:drawing>
      </w:r>
    </w:p>
    <w:p w14:paraId="05DF5C38">
      <w:pPr>
        <w:numPr>
          <w:ilvl w:val="0"/>
          <w:numId w:val="0"/>
        </w:numPr>
        <w:spacing w:line="360" w:lineRule="auto"/>
        <w:jc w:val="both"/>
        <w:rPr>
          <w:sz w:val="24"/>
          <w:szCs w:val="24"/>
        </w:rPr>
      </w:pPr>
      <w:r>
        <w:rPr>
          <w:sz w:val="24"/>
          <w:szCs w:val="24"/>
        </w:rPr>
        <w:drawing>
          <wp:inline distT="0" distB="0" distL="114300" distR="114300">
            <wp:extent cx="5270500" cy="3199765"/>
            <wp:effectExtent l="0" t="0" r="2540" b="635"/>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42"/>
                    <a:stretch>
                      <a:fillRect/>
                    </a:stretch>
                  </pic:blipFill>
                  <pic:spPr>
                    <a:xfrm>
                      <a:off x="0" y="0"/>
                      <a:ext cx="5270500" cy="3199765"/>
                    </a:xfrm>
                    <a:prstGeom prst="rect">
                      <a:avLst/>
                    </a:prstGeom>
                    <a:noFill/>
                    <a:ln>
                      <a:noFill/>
                    </a:ln>
                  </pic:spPr>
                </pic:pic>
              </a:graphicData>
            </a:graphic>
          </wp:inline>
        </w:drawing>
      </w:r>
    </w:p>
    <w:p w14:paraId="3044ECBB">
      <w:pPr>
        <w:numPr>
          <w:ilvl w:val="0"/>
          <w:numId w:val="0"/>
        </w:numPr>
        <w:spacing w:line="360" w:lineRule="auto"/>
        <w:jc w:val="both"/>
        <w:rPr>
          <w:sz w:val="24"/>
          <w:szCs w:val="24"/>
        </w:rPr>
      </w:pPr>
    </w:p>
    <w:p w14:paraId="50100142">
      <w:pPr>
        <w:numPr>
          <w:ilvl w:val="0"/>
          <w:numId w:val="0"/>
        </w:numPr>
        <w:spacing w:line="360" w:lineRule="auto"/>
        <w:jc w:val="both"/>
        <w:rPr>
          <w:sz w:val="24"/>
          <w:szCs w:val="24"/>
        </w:rPr>
      </w:pPr>
      <w:r>
        <w:rPr>
          <w:sz w:val="24"/>
          <w:szCs w:val="24"/>
        </w:rPr>
        <w:drawing>
          <wp:inline distT="0" distB="0" distL="114300" distR="114300">
            <wp:extent cx="5273040" cy="2736215"/>
            <wp:effectExtent l="0" t="0" r="0" b="698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43"/>
                    <a:stretch>
                      <a:fillRect/>
                    </a:stretch>
                  </pic:blipFill>
                  <pic:spPr>
                    <a:xfrm>
                      <a:off x="0" y="0"/>
                      <a:ext cx="5273040" cy="2736215"/>
                    </a:xfrm>
                    <a:prstGeom prst="rect">
                      <a:avLst/>
                    </a:prstGeom>
                    <a:noFill/>
                    <a:ln>
                      <a:noFill/>
                    </a:ln>
                  </pic:spPr>
                </pic:pic>
              </a:graphicData>
            </a:graphic>
          </wp:inline>
        </w:drawing>
      </w:r>
    </w:p>
    <w:p w14:paraId="4137F8B8">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Politica de select pe tabelul de audit are rolul de a lăsa managerul unei filiale să vadă doar auditul pe echipamentele care fie au fost în filiala sa (i.e. old_values.id_filiala=1 aici), fie sunt (i.e. new_values.id_filiala=1):</w:t>
      </w:r>
    </w:p>
    <w:p w14:paraId="45045052">
      <w:pPr>
        <w:numPr>
          <w:ilvl w:val="0"/>
          <w:numId w:val="0"/>
        </w:numPr>
        <w:spacing w:line="360" w:lineRule="auto"/>
        <w:jc w:val="both"/>
        <w:rPr>
          <w:sz w:val="24"/>
          <w:szCs w:val="24"/>
        </w:rPr>
      </w:pPr>
      <w:r>
        <w:rPr>
          <w:sz w:val="24"/>
          <w:szCs w:val="24"/>
        </w:rPr>
        <w:drawing>
          <wp:inline distT="0" distB="0" distL="114300" distR="114300">
            <wp:extent cx="5270500" cy="1391920"/>
            <wp:effectExtent l="0" t="0" r="2540" b="1016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44"/>
                    <a:stretch>
                      <a:fillRect/>
                    </a:stretch>
                  </pic:blipFill>
                  <pic:spPr>
                    <a:xfrm>
                      <a:off x="0" y="0"/>
                      <a:ext cx="5270500" cy="1391920"/>
                    </a:xfrm>
                    <a:prstGeom prst="rect">
                      <a:avLst/>
                    </a:prstGeom>
                    <a:noFill/>
                    <a:ln>
                      <a:noFill/>
                    </a:ln>
                  </pic:spPr>
                </pic:pic>
              </a:graphicData>
            </a:graphic>
          </wp:inline>
        </w:drawing>
      </w:r>
    </w:p>
    <w:p w14:paraId="6B1435DA">
      <w:pPr>
        <w:numPr>
          <w:ilvl w:val="0"/>
          <w:numId w:val="0"/>
        </w:numPr>
        <w:spacing w:line="360" w:lineRule="auto"/>
        <w:jc w:val="both"/>
        <w:rPr>
          <w:rFonts w:hint="default"/>
          <w:sz w:val="24"/>
          <w:szCs w:val="24"/>
          <w:lang w:val="en-US" w:eastAsia="ro-RO"/>
        </w:rPr>
      </w:pPr>
    </w:p>
    <w:p w14:paraId="47FEA71D">
      <w:pPr>
        <w:numPr>
          <w:ilvl w:val="0"/>
          <w:numId w:val="0"/>
        </w:numPr>
        <w:spacing w:line="360" w:lineRule="auto"/>
        <w:jc w:val="both"/>
        <w:rPr>
          <w:sz w:val="24"/>
          <w:szCs w:val="24"/>
        </w:rPr>
      </w:pPr>
      <w:r>
        <w:rPr>
          <w:sz w:val="24"/>
          <w:szCs w:val="24"/>
        </w:rPr>
        <w:drawing>
          <wp:inline distT="0" distB="0" distL="114300" distR="114300">
            <wp:extent cx="5269230" cy="1230630"/>
            <wp:effectExtent l="0" t="0" r="3810" b="381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45"/>
                    <a:stretch>
                      <a:fillRect/>
                    </a:stretch>
                  </pic:blipFill>
                  <pic:spPr>
                    <a:xfrm>
                      <a:off x="0" y="0"/>
                      <a:ext cx="5269230" cy="1230630"/>
                    </a:xfrm>
                    <a:prstGeom prst="rect">
                      <a:avLst/>
                    </a:prstGeom>
                    <a:noFill/>
                    <a:ln>
                      <a:noFill/>
                    </a:ln>
                  </pic:spPr>
                </pic:pic>
              </a:graphicData>
            </a:graphic>
          </wp:inline>
        </w:drawing>
      </w:r>
    </w:p>
    <w:p w14:paraId="2E9DEC36">
      <w:pPr>
        <w:numPr>
          <w:ilvl w:val="0"/>
          <w:numId w:val="0"/>
        </w:numPr>
        <w:spacing w:line="360" w:lineRule="auto"/>
        <w:jc w:val="both"/>
        <w:rPr>
          <w:sz w:val="24"/>
          <w:szCs w:val="24"/>
        </w:rPr>
      </w:pPr>
      <w:r>
        <w:rPr>
          <w:rFonts w:hint="default" w:ascii="Times New Roman" w:hAnsi="Times New Roman" w:cs="Times New Roman"/>
          <w:sz w:val="24"/>
          <w:szCs w:val="24"/>
          <w:lang w:val="en-US" w:eastAsia="ro-RO"/>
        </w:rPr>
        <w:t xml:space="preserve">Dacă rulăm în admin ultimul select, vom vedea că valoarea este diferită de 0: </w:t>
      </w:r>
      <w:r>
        <w:rPr>
          <w:sz w:val="24"/>
          <w:szCs w:val="24"/>
        </w:rPr>
        <w:drawing>
          <wp:inline distT="0" distB="0" distL="114300" distR="114300">
            <wp:extent cx="5273040" cy="1270635"/>
            <wp:effectExtent l="0" t="0" r="0" b="9525"/>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pic:cNvPicPr>
                      <a:picLocks noChangeAspect="1"/>
                    </pic:cNvPicPr>
                  </pic:nvPicPr>
                  <pic:blipFill>
                    <a:blip r:embed="rId46"/>
                    <a:stretch>
                      <a:fillRect/>
                    </a:stretch>
                  </pic:blipFill>
                  <pic:spPr>
                    <a:xfrm>
                      <a:off x="0" y="0"/>
                      <a:ext cx="5273040" cy="1270635"/>
                    </a:xfrm>
                    <a:prstGeom prst="rect">
                      <a:avLst/>
                    </a:prstGeom>
                    <a:noFill/>
                    <a:ln>
                      <a:noFill/>
                    </a:ln>
                  </pic:spPr>
                </pic:pic>
              </a:graphicData>
            </a:graphic>
          </wp:inline>
        </w:drawing>
      </w:r>
    </w:p>
    <w:p w14:paraId="372C08CF">
      <w:pPr>
        <w:numPr>
          <w:ilvl w:val="0"/>
          <w:numId w:val="0"/>
        </w:numPr>
        <w:spacing w:line="360" w:lineRule="auto"/>
        <w:jc w:val="both"/>
        <w:rPr>
          <w:sz w:val="24"/>
          <w:szCs w:val="24"/>
        </w:rPr>
      </w:pPr>
    </w:p>
    <w:p w14:paraId="03EBE3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5" w:name="_Toc31358"/>
      <w:r>
        <w:rPr>
          <w:rFonts w:hint="default" w:ascii="Times New Roman" w:hAnsi="Times New Roman" w:cs="Times New Roman"/>
          <w:b/>
          <w:bCs/>
          <w:sz w:val="28"/>
          <w:szCs w:val="28"/>
          <w:lang w:val="en-US" w:eastAsia="ro-RO"/>
        </w:rPr>
        <w:t>8. SQL injection</w:t>
      </w:r>
      <w:bookmarkEnd w:id="35"/>
    </w:p>
    <w:p w14:paraId="163AB4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36" w:name="_Toc22558"/>
      <w:r>
        <w:rPr>
          <w:rFonts w:hint="default" w:ascii="Times New Roman" w:hAnsi="Times New Roman" w:cs="Times New Roman"/>
          <w:b/>
          <w:bCs/>
          <w:sz w:val="28"/>
          <w:szCs w:val="28"/>
          <w:lang w:val="en-US" w:eastAsia="ro-RO"/>
        </w:rPr>
        <w:t>8.1. Procedura Vulnerabilă</w:t>
      </w:r>
      <w:bookmarkEnd w:id="36"/>
    </w:p>
    <w:p w14:paraId="3FB4101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SQL injection, să presupunem că antrenor1 vrea să creeze o procedură care permite utilizatorilor să vadă un program cu echipamentele care vor fi folosite în cadrul acestuia, filtrând echipamentele după data reviziei. Scriptul este în fișierul </w:t>
      </w:r>
      <w:r>
        <w:rPr>
          <w:rFonts w:hint="default" w:ascii="Times New Roman" w:hAnsi="Times New Roman" w:cs="Times New Roman"/>
          <w:i/>
          <w:iCs/>
          <w:sz w:val="24"/>
          <w:szCs w:val="24"/>
          <w:lang w:val="en-US" w:eastAsia="ro-RO"/>
        </w:rPr>
        <w:t>bro_antrenor1_sql_injection.sql</w:t>
      </w:r>
      <w:r>
        <w:rPr>
          <w:rFonts w:hint="default" w:ascii="Times New Roman" w:hAnsi="Times New Roman" w:cs="Times New Roman"/>
          <w:sz w:val="24"/>
          <w:szCs w:val="24"/>
          <w:lang w:val="en-US" w:eastAsia="ro-RO"/>
        </w:rPr>
        <w:t>. Procedura va primi doi parametri: primul, id-ul programului, iar cel de-al doilea, data reviziei echipamentelor. Partea relevantă a procedurii este:</w:t>
      </w:r>
    </w:p>
    <w:p w14:paraId="280F107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 FROM bro_admin.echipament e </w:t>
      </w:r>
    </w:p>
    <w:p w14:paraId="3EC9D07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NATURAL JOIN program p</w:t>
      </w:r>
    </w:p>
    <w:p w14:paraId="4DA9282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WHERE p.id_program = '</w:t>
      </w:r>
    </w:p>
    <w:p w14:paraId="0B7719C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id_prg</w:t>
      </w:r>
      <w:r>
        <w:rPr>
          <w:rFonts w:hint="default" w:ascii="Consolas" w:hAnsi="Consolas" w:eastAsia="monospace" w:cs="Consolas"/>
          <w:b/>
          <w:bCs/>
          <w:i w:val="0"/>
          <w:iCs w:val="0"/>
          <w:caps w:val="0"/>
          <w:color w:val="000000"/>
          <w:spacing w:val="0"/>
          <w:sz w:val="24"/>
          <w:szCs w:val="24"/>
          <w:lang w:val="en-US"/>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p>
    <w:p w14:paraId="0C9B935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AND upper(to_char(data_revizie, ''DD-MON-YY'')) LIKE ''%'</w:t>
      </w:r>
    </w:p>
    <w:p w14:paraId="4E3F82B3">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777777"/>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p>
    <w:p w14:paraId="42E94A2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p>
    <w:p w14:paraId="3A717F16">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După cum se poate observa, inputul este direct concatenat în selectul care va fi transmis motorului bazei de date, fără a fi sanitizat. </w:t>
      </w:r>
    </w:p>
    <w:p w14:paraId="15E4BB4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rula procedura din antrenor, în cadrul fișierului menționat vom da drepturi de execuție lui client1. Vom rula scriptul </w:t>
      </w:r>
      <w:r>
        <w:rPr>
          <w:rFonts w:hint="default" w:ascii="Times New Roman" w:hAnsi="Times New Roman" w:cs="Times New Roman"/>
          <w:i/>
          <w:iCs/>
          <w:sz w:val="24"/>
          <w:szCs w:val="24"/>
          <w:lang w:val="en-US" w:eastAsia="ro-RO"/>
        </w:rPr>
        <w:t>bro_client1_sql_injection.sql</w:t>
      </w:r>
      <w:r>
        <w:rPr>
          <w:rFonts w:hint="default" w:ascii="Times New Roman" w:hAnsi="Times New Roman" w:cs="Times New Roman"/>
          <w:sz w:val="24"/>
          <w:szCs w:val="24"/>
          <w:lang w:val="en-US" w:eastAsia="ro-RO"/>
        </w:rPr>
        <w:t xml:space="preserve"> pentru a demonstra un apel onest și două apeluri menite să arate vulnerabilitățile procedurii:</w:t>
      </w:r>
    </w:p>
    <w:p w14:paraId="1DFCD18F">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onest:</w:t>
      </w:r>
    </w:p>
    <w:p w14:paraId="679EEB31">
      <w:pPr>
        <w:numPr>
          <w:ilvl w:val="0"/>
          <w:numId w:val="0"/>
        </w:numPr>
        <w:spacing w:line="360" w:lineRule="auto"/>
        <w:jc w:val="both"/>
        <w:rPr>
          <w:sz w:val="24"/>
          <w:szCs w:val="24"/>
        </w:rPr>
      </w:pPr>
      <w:r>
        <w:rPr>
          <w:sz w:val="24"/>
          <w:szCs w:val="24"/>
        </w:rPr>
        <w:drawing>
          <wp:inline distT="0" distB="0" distL="114300" distR="114300">
            <wp:extent cx="5272405" cy="1369060"/>
            <wp:effectExtent l="0" t="0" r="635" b="254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pic:cNvPicPr>
                      <a:picLocks noChangeAspect="1"/>
                    </pic:cNvPicPr>
                  </pic:nvPicPr>
                  <pic:blipFill>
                    <a:blip r:embed="rId47"/>
                    <a:stretch>
                      <a:fillRect/>
                    </a:stretch>
                  </pic:blipFill>
                  <pic:spPr>
                    <a:xfrm>
                      <a:off x="0" y="0"/>
                      <a:ext cx="5272405" cy="1369060"/>
                    </a:xfrm>
                    <a:prstGeom prst="rect">
                      <a:avLst/>
                    </a:prstGeom>
                    <a:noFill/>
                    <a:ln>
                      <a:noFill/>
                    </a:ln>
                  </pic:spPr>
                </pic:pic>
              </a:graphicData>
            </a:graphic>
          </wp:inline>
        </w:drawing>
      </w:r>
    </w:p>
    <w:p w14:paraId="1A654BD7">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care întoarce toate programele cu echipamentele asociate, subminând filtrarea:</w:t>
      </w:r>
    </w:p>
    <w:p w14:paraId="4E7F6ECC">
      <w:pPr>
        <w:numPr>
          <w:ilvl w:val="0"/>
          <w:numId w:val="0"/>
        </w:numPr>
        <w:spacing w:line="360" w:lineRule="auto"/>
        <w:jc w:val="both"/>
        <w:rPr>
          <w:sz w:val="24"/>
          <w:szCs w:val="24"/>
        </w:rPr>
      </w:pPr>
      <w:r>
        <w:rPr>
          <w:sz w:val="24"/>
          <w:szCs w:val="24"/>
        </w:rPr>
        <w:drawing>
          <wp:inline distT="0" distB="0" distL="114300" distR="114300">
            <wp:extent cx="5269230" cy="1406525"/>
            <wp:effectExtent l="0" t="0" r="3810" b="10795"/>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pic:cNvPicPr>
                      <a:picLocks noChangeAspect="1"/>
                    </pic:cNvPicPr>
                  </pic:nvPicPr>
                  <pic:blipFill>
                    <a:blip r:embed="rId48"/>
                    <a:stretch>
                      <a:fillRect/>
                    </a:stretch>
                  </pic:blipFill>
                  <pic:spPr>
                    <a:xfrm>
                      <a:off x="0" y="0"/>
                      <a:ext cx="5269230" cy="1406525"/>
                    </a:xfrm>
                    <a:prstGeom prst="rect">
                      <a:avLst/>
                    </a:prstGeom>
                    <a:noFill/>
                    <a:ln>
                      <a:noFill/>
                    </a:ln>
                  </pic:spPr>
                </pic:pic>
              </a:graphicData>
            </a:graphic>
          </wp:inline>
        </w:drawing>
      </w:r>
    </w:p>
    <w:p w14:paraId="0DEB1ED3">
      <w:pPr>
        <w:rPr>
          <w:sz w:val="24"/>
          <w:szCs w:val="24"/>
        </w:rPr>
      </w:pPr>
      <w:r>
        <w:rPr>
          <w:sz w:val="24"/>
          <w:szCs w:val="24"/>
        </w:rPr>
        <w:br w:type="page"/>
      </w:r>
    </w:p>
    <w:p w14:paraId="4B5D43D3">
      <w:pPr>
        <w:numPr>
          <w:ilvl w:val="0"/>
          <w:numId w:val="0"/>
        </w:numPr>
        <w:spacing w:line="360" w:lineRule="auto"/>
        <w:jc w:val="both"/>
        <w:rPr>
          <w:sz w:val="24"/>
          <w:szCs w:val="24"/>
        </w:rPr>
      </w:pPr>
      <w:r>
        <w:rPr>
          <w:rFonts w:hint="default" w:ascii="Times New Roman" w:hAnsi="Times New Roman" w:cs="Times New Roman"/>
          <w:sz w:val="24"/>
          <w:szCs w:val="24"/>
          <w:lang w:val="en-US"/>
        </w:rPr>
        <w:t>Apel care întoarce toate antrenamentele, deși clientul nu are drept de select pe tabela antrenament:</w:t>
      </w:r>
    </w:p>
    <w:p w14:paraId="17617E7E">
      <w:pPr>
        <w:numPr>
          <w:ilvl w:val="0"/>
          <w:numId w:val="0"/>
        </w:numPr>
        <w:spacing w:line="360" w:lineRule="auto"/>
        <w:jc w:val="both"/>
        <w:rPr>
          <w:sz w:val="24"/>
          <w:szCs w:val="24"/>
        </w:rPr>
      </w:pPr>
      <w:r>
        <w:rPr>
          <w:sz w:val="24"/>
          <w:szCs w:val="24"/>
        </w:rPr>
        <w:drawing>
          <wp:inline distT="0" distB="0" distL="114300" distR="114300">
            <wp:extent cx="5264150" cy="2249170"/>
            <wp:effectExtent l="0" t="0" r="8890" b="6350"/>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pic:cNvPicPr>
                      <a:picLocks noChangeAspect="1"/>
                    </pic:cNvPicPr>
                  </pic:nvPicPr>
                  <pic:blipFill>
                    <a:blip r:embed="rId49"/>
                    <a:stretch>
                      <a:fillRect/>
                    </a:stretch>
                  </pic:blipFill>
                  <pic:spPr>
                    <a:xfrm>
                      <a:off x="0" y="0"/>
                      <a:ext cx="5264150" cy="2249170"/>
                    </a:xfrm>
                    <a:prstGeom prst="rect">
                      <a:avLst/>
                    </a:prstGeom>
                    <a:noFill/>
                    <a:ln>
                      <a:noFill/>
                    </a:ln>
                  </pic:spPr>
                </pic:pic>
              </a:graphicData>
            </a:graphic>
          </wp:inline>
        </w:drawing>
      </w:r>
    </w:p>
    <w:p w14:paraId="76BF4B9D">
      <w:pPr>
        <w:numPr>
          <w:ilvl w:val="0"/>
          <w:numId w:val="0"/>
        </w:numPr>
        <w:spacing w:line="360" w:lineRule="auto"/>
        <w:jc w:val="both"/>
      </w:pPr>
      <w:r>
        <w:drawing>
          <wp:inline distT="0" distB="0" distL="114300" distR="114300">
            <wp:extent cx="5272405" cy="2491105"/>
            <wp:effectExtent l="0" t="0" r="635" b="8255"/>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1"/>
                    <pic:cNvPicPr>
                      <a:picLocks noChangeAspect="1"/>
                    </pic:cNvPicPr>
                  </pic:nvPicPr>
                  <pic:blipFill>
                    <a:blip r:embed="rId50"/>
                    <a:stretch>
                      <a:fillRect/>
                    </a:stretch>
                  </pic:blipFill>
                  <pic:spPr>
                    <a:xfrm>
                      <a:off x="0" y="0"/>
                      <a:ext cx="5272405" cy="2491105"/>
                    </a:xfrm>
                    <a:prstGeom prst="rect">
                      <a:avLst/>
                    </a:prstGeom>
                    <a:noFill/>
                    <a:ln>
                      <a:noFill/>
                    </a:ln>
                  </pic:spPr>
                </pic:pic>
              </a:graphicData>
            </a:graphic>
          </wp:inline>
        </w:drawing>
      </w:r>
    </w:p>
    <w:p w14:paraId="0D4D2010">
      <w:pPr>
        <w:numPr>
          <w:ilvl w:val="0"/>
          <w:numId w:val="0"/>
        </w:numPr>
        <w:spacing w:line="360" w:lineRule="auto"/>
        <w:jc w:val="both"/>
      </w:pPr>
    </w:p>
    <w:p w14:paraId="242A994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i w:val="0"/>
          <w:iCs w:val="0"/>
          <w:sz w:val="28"/>
          <w:szCs w:val="28"/>
          <w:lang w:val="en-US"/>
        </w:rPr>
      </w:pPr>
      <w:bookmarkStart w:id="37" w:name="_Toc11414"/>
      <w:r>
        <w:rPr>
          <w:rFonts w:hint="default" w:ascii="Times New Roman" w:hAnsi="Times New Roman" w:cs="Times New Roman"/>
          <w:b/>
          <w:bCs/>
          <w:i w:val="0"/>
          <w:iCs w:val="0"/>
          <w:sz w:val="28"/>
          <w:szCs w:val="28"/>
          <w:lang w:val="en-US"/>
        </w:rPr>
        <w:t>8.2. Procedura repart</w:t>
      </w:r>
      <w:r>
        <w:rPr>
          <w:rFonts w:hint="default" w:ascii="Times New Roman" w:hAnsi="Times New Roman" w:cs="Times New Roman"/>
          <w:b/>
          <w:bCs/>
          <w:i w:val="0"/>
          <w:iCs w:val="0"/>
          <w:sz w:val="28"/>
          <w:szCs w:val="28"/>
          <w:lang w:val="en-US" w:eastAsia="ro-RO"/>
        </w:rPr>
        <w:t>ă</w:t>
      </w:r>
      <w:bookmarkEnd w:id="37"/>
    </w:p>
    <w:p w14:paraId="5065CC4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Pentru a face procedura mai sigură la atacuri de tip injection, se va schimba crearea query-ului care folosește parametrii de intrare: se va înlocui simpla concatenare cu binding, astfel: </w:t>
      </w:r>
    </w:p>
    <w:p w14:paraId="48471E66">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w:t>
      </w:r>
    </w:p>
    <w:p w14:paraId="3F800796">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e.id_echipament, </w:t>
      </w:r>
    </w:p>
    <w:p w14:paraId="6009B8D2">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e.nume, </w:t>
      </w:r>
    </w:p>
    <w:p w14:paraId="00EA1E7B">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e.data_instalare, </w:t>
      </w:r>
    </w:p>
    <w:p w14:paraId="5C268B51">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e.data_revizie, </w:t>
      </w:r>
    </w:p>
    <w:p w14:paraId="1D464EC7">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e.id_filiala, </w:t>
      </w:r>
    </w:p>
    <w:p w14:paraId="691B1F0E">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e.id_furnizor, </w:t>
      </w:r>
    </w:p>
    <w:p w14:paraId="2607BD8C">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p.id_program, </w:t>
      </w:r>
    </w:p>
    <w:p w14:paraId="7E0906D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p.descriere, </w:t>
      </w:r>
    </w:p>
    <w:p w14:paraId="5F611D5A">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p.tip_program</w:t>
      </w:r>
    </w:p>
    <w:p w14:paraId="4309E8E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FROM bro_admin.echipament e </w:t>
      </w:r>
    </w:p>
    <w:p w14:paraId="2D6638A0">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NATURAL JOIN program p</w:t>
      </w:r>
    </w:p>
    <w:p w14:paraId="42A6FBB3">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WHERE p.id_program = :id_prg</w:t>
      </w:r>
    </w:p>
    <w:p w14:paraId="3F746727">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AND </w:t>
      </w:r>
    </w:p>
    <w:p w14:paraId="7E516D7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UPPER(TO_CHAR(e.data_revizie, ''DD-MON-YY'')) LIKE :data_inst'</w:t>
      </w:r>
    </w:p>
    <w:p w14:paraId="6CBCCCAE">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p>
    <w:p w14:paraId="67779AF3">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Iar, apelarea sa va fi urmatoarea: </w:t>
      </w:r>
    </w:p>
    <w:p w14:paraId="10DAD19F">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EXECUTE</w:t>
      </w:r>
      <w:r>
        <w:rPr>
          <w:rFonts w:hint="default" w:ascii="Consolas" w:hAnsi="Consolas" w:eastAsia="monospace" w:cs="Consolas"/>
          <w:b/>
          <w:bCs/>
          <w:i w:val="0"/>
          <w:iCs w:val="0"/>
          <w:caps w:val="0"/>
          <w:color w:val="000000"/>
          <w:spacing w:val="0"/>
          <w:sz w:val="24"/>
          <w:szCs w:val="24"/>
        </w:rPr>
        <w:t xml:space="preserve"> IMMEDIATE v_sql </w:t>
      </w:r>
      <w:r>
        <w:rPr>
          <w:rFonts w:hint="default" w:ascii="Consolas" w:hAnsi="Consolas" w:eastAsia="monospace" w:cs="Consolas"/>
          <w:b/>
          <w:bCs/>
          <w:i w:val="0"/>
          <w:iCs w:val="0"/>
          <w:caps w:val="0"/>
          <w:color w:val="0000AA"/>
          <w:spacing w:val="0"/>
          <w:sz w:val="24"/>
          <w:szCs w:val="24"/>
        </w:rPr>
        <w:t>BULK</w:t>
      </w:r>
      <w:r>
        <w:rPr>
          <w:rFonts w:hint="default" w:ascii="Consolas" w:hAnsi="Consolas" w:eastAsia="monospace" w:cs="Consolas"/>
          <w:b/>
          <w:bCs/>
          <w:i w:val="0"/>
          <w:iCs w:val="0"/>
          <w:caps w:val="0"/>
          <w:color w:val="000000"/>
          <w:spacing w:val="0"/>
          <w:sz w:val="24"/>
          <w:szCs w:val="24"/>
        </w:rPr>
        <w:t xml:space="preserve"> COLLECT</w:t>
      </w:r>
    </w:p>
    <w:p w14:paraId="196EC8A8">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INTO</w:t>
      </w:r>
      <w:r>
        <w:rPr>
          <w:rFonts w:hint="default" w:ascii="Consolas" w:hAnsi="Consolas" w:eastAsia="monospace" w:cs="Consolas"/>
          <w:b/>
          <w:bCs/>
          <w:i w:val="0"/>
          <w:iCs w:val="0"/>
          <w:caps w:val="0"/>
          <w:color w:val="000000"/>
          <w:spacing w:val="0"/>
          <w:sz w:val="24"/>
          <w:szCs w:val="24"/>
        </w:rPr>
        <w:t xml:space="preserve"> v_program_echipament USING id_prg</w:t>
      </w:r>
    </w:p>
    <w:p w14:paraId="1293CCA4">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777777"/>
          <w:spacing w:val="0"/>
          <w:sz w:val="24"/>
          <w:szCs w:val="24"/>
        </w:rPr>
        <w:t>;</w:t>
      </w:r>
    </w:p>
    <w:p w14:paraId="477528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7A96F2F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Dacă se va încerca oricare dintre apelurile rău intenționate, procedura nu va întoarce nicio linie, întrucât în acest moment apelantul nu mai are posibilitatea de a altera structura efectivă a stringului de interogare:</w:t>
      </w:r>
    </w:p>
    <w:p w14:paraId="0436FDAB">
      <w:pPr>
        <w:numPr>
          <w:ilvl w:val="0"/>
          <w:numId w:val="0"/>
        </w:numPr>
        <w:spacing w:line="360" w:lineRule="auto"/>
        <w:jc w:val="both"/>
        <w:rPr>
          <w:rFonts w:hint="default" w:ascii="Times New Roman" w:hAnsi="Times New Roman" w:cs="Times New Roman"/>
          <w:b w:val="0"/>
          <w:bCs w:val="0"/>
          <w:i w:val="0"/>
          <w:iCs w:val="0"/>
          <w:sz w:val="24"/>
          <w:szCs w:val="24"/>
          <w:lang w:val="en-US"/>
        </w:rPr>
      </w:pPr>
      <w:r>
        <w:drawing>
          <wp:inline distT="0" distB="0" distL="114300" distR="114300">
            <wp:extent cx="5264785" cy="1977390"/>
            <wp:effectExtent l="0" t="0" r="8255"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51"/>
                    <a:stretch>
                      <a:fillRect/>
                    </a:stretch>
                  </pic:blipFill>
                  <pic:spPr>
                    <a:xfrm>
                      <a:off x="0" y="0"/>
                      <a:ext cx="5264785" cy="1977390"/>
                    </a:xfrm>
                    <a:prstGeom prst="rect">
                      <a:avLst/>
                    </a:prstGeom>
                    <a:noFill/>
                    <a:ln>
                      <a:noFill/>
                    </a:ln>
                  </pic:spPr>
                </pic:pic>
              </a:graphicData>
            </a:graphic>
          </wp:inline>
        </w:drawing>
      </w:r>
    </w:p>
    <w:p w14:paraId="4812CD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1945E2D1">
      <w:pPr>
        <w:keepNext w:val="0"/>
        <w:keepLines w:val="0"/>
        <w:pageBreakBefore w:val="0"/>
        <w:widowControl/>
        <w:numPr>
          <w:ilvl w:val="0"/>
          <w:numId w:val="4"/>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8" w:name="_Toc24217"/>
      <w:r>
        <w:rPr>
          <w:rFonts w:hint="default" w:ascii="Times New Roman" w:hAnsi="Times New Roman" w:cs="Times New Roman"/>
          <w:b/>
          <w:bCs/>
          <w:sz w:val="28"/>
          <w:szCs w:val="28"/>
          <w:lang w:val="en-US" w:eastAsia="ro-RO"/>
        </w:rPr>
        <w:t>Mascarea datelor</w:t>
      </w:r>
      <w:bookmarkEnd w:id="38"/>
    </w:p>
    <w:p w14:paraId="2AA8853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mascarea datelor se vor exporta persoanele din baza de date modificând astfel coloanele:</w:t>
      </w:r>
    </w:p>
    <w:p w14:paraId="3D1C3CAE">
      <w:pPr>
        <w:numPr>
          <w:ilvl w:val="0"/>
          <w:numId w:val="5"/>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numerice care nu sunt chei se vor schimba în valori care încep cu aceeași cifră și au aceeași lungime, restul de cifre vor fi random.</w:t>
      </w:r>
    </w:p>
    <w:p w14:paraId="1C18F17A">
      <w:pPr>
        <w:numPr>
          <w:ilvl w:val="0"/>
          <w:numId w:val="5"/>
        </w:numPr>
        <w:spacing w:line="360" w:lineRule="auto"/>
        <w:ind w:left="0" w:leftChars="0" w:firstLine="0" w:firstLineChars="0"/>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de tip string se vor schimba astfel: prima dată se alege random dacă se va dubla lungimea stringului, după care se păstrează primul caracter, apoi se adaugă random până la noua lungime câte un caracter ‘*’ sau ‘#’.</w:t>
      </w:r>
    </w:p>
    <w:p w14:paraId="01EC8482">
      <w:pPr>
        <w:numPr>
          <w:ilvl w:val="0"/>
          <w:numId w:val="5"/>
        </w:numPr>
        <w:spacing w:line="360" w:lineRule="auto"/>
        <w:ind w:left="0" w:leftChars="0" w:firstLine="0" w:firstLineChars="0"/>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Cheile își vor păstra unicitatea dar vor putea avea dimensiunea până de 5 ori mai mare.</w:t>
      </w:r>
    </w:p>
    <w:p w14:paraId="476FD4E8">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9" w:name="_Toc5118"/>
      <w:r>
        <w:rPr>
          <w:rFonts w:hint="default" w:ascii="Times New Roman" w:hAnsi="Times New Roman" w:cs="Times New Roman"/>
          <w:b/>
          <w:bCs/>
          <w:sz w:val="28"/>
          <w:szCs w:val="28"/>
          <w:lang w:val="en-US" w:eastAsia="ro-RO"/>
        </w:rPr>
        <w:t>9.1. Export</w:t>
      </w:r>
      <w:bookmarkEnd w:id="39"/>
    </w:p>
    <w:p w14:paraId="53A06B30">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export se va crea în sys un nou director, iar adminul va primi permisiuni pe acesta. Pentru import se va crea un nou utilizator cu drepturi de import, ie </w:t>
      </w:r>
      <w:r>
        <w:rPr>
          <w:rFonts w:hint="default" w:ascii="Times New Roman" w:hAnsi="Times New Roman"/>
          <w:i/>
          <w:iCs/>
          <w:sz w:val="24"/>
          <w:szCs w:val="24"/>
          <w:lang w:val="en-US" w:eastAsia="ro-RO"/>
        </w:rPr>
        <w:t>datapump_imp_full_database</w:t>
      </w:r>
      <w:r>
        <w:rPr>
          <w:rFonts w:hint="default" w:ascii="Times New Roman" w:hAnsi="Times New Roman"/>
          <w:sz w:val="24"/>
          <w:szCs w:val="24"/>
          <w:lang w:val="en-US" w:eastAsia="ro-RO"/>
        </w:rPr>
        <w:t>, pentru a putea remapa schema lui bro_admin la schema noului utilizator. S-a ales acest model pentru a demonstra exportul și importul păstrând constrângerile inițiale ale tabelelor.</w:t>
      </w:r>
    </w:p>
    <w:p w14:paraId="5B2FCD8E">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sys, fișierul asociat este </w:t>
      </w:r>
      <w:r>
        <w:rPr>
          <w:rFonts w:hint="default" w:ascii="Times New Roman" w:hAnsi="Times New Roman"/>
          <w:i/>
          <w:iCs/>
          <w:sz w:val="24"/>
          <w:szCs w:val="24"/>
          <w:lang w:val="en-US" w:eastAsia="ro-RO"/>
        </w:rPr>
        <w:t>sys_mask.sql</w:t>
      </w:r>
      <w:r>
        <w:rPr>
          <w:rFonts w:hint="default" w:ascii="Times New Roman" w:hAnsi="Times New Roman"/>
          <w:sz w:val="24"/>
          <w:szCs w:val="24"/>
          <w:lang w:val="en-US" w:eastAsia="ro-RO"/>
        </w:rPr>
        <w:t>, în care se creează noul user, directorul și se dau drepturile asociate.</w:t>
      </w:r>
    </w:p>
    <w:p w14:paraId="2A7C81E4">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În fișierul </w:t>
      </w:r>
      <w:r>
        <w:rPr>
          <w:rFonts w:hint="default" w:ascii="Times New Roman" w:hAnsi="Times New Roman"/>
          <w:i/>
          <w:iCs/>
          <w:sz w:val="24"/>
          <w:szCs w:val="24"/>
          <w:lang w:val="en-US" w:eastAsia="ro-RO"/>
        </w:rPr>
        <w:t>bro_admin_mask.sql</w:t>
      </w:r>
      <w:r>
        <w:rPr>
          <w:rFonts w:hint="default" w:ascii="Times New Roman" w:hAnsi="Times New Roman"/>
          <w:sz w:val="24"/>
          <w:szCs w:val="24"/>
          <w:lang w:val="en-US" w:eastAsia="ro-RO"/>
        </w:rPr>
        <w:t xml:space="preserve"> se găsește definirea pachetului care realizează maparea.</w:t>
      </w:r>
    </w:p>
    <w:p w14:paraId="5374933C">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r>
        <w:drawing>
          <wp:inline distT="0" distB="0" distL="114300" distR="114300">
            <wp:extent cx="3876675" cy="1181100"/>
            <wp:effectExtent l="0" t="0" r="9525" b="762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2"/>
                    <pic:cNvPicPr>
                      <a:picLocks noChangeAspect="1"/>
                    </pic:cNvPicPr>
                  </pic:nvPicPr>
                  <pic:blipFill>
                    <a:blip r:embed="rId52"/>
                    <a:stretch>
                      <a:fillRect/>
                    </a:stretch>
                  </pic:blipFill>
                  <pic:spPr>
                    <a:xfrm>
                      <a:off x="0" y="0"/>
                      <a:ext cx="3876675" cy="1181100"/>
                    </a:xfrm>
                    <a:prstGeom prst="rect">
                      <a:avLst/>
                    </a:prstGeom>
                    <a:noFill/>
                    <a:ln>
                      <a:noFill/>
                    </a:ln>
                  </pic:spPr>
                </pic:pic>
              </a:graphicData>
            </a:graphic>
          </wp:inline>
        </w:drawing>
      </w:r>
    </w:p>
    <w:p w14:paraId="054520D4">
      <w:pPr>
        <w:numPr>
          <w:ilvl w:val="0"/>
          <w:numId w:val="0"/>
        </w:numPr>
        <w:spacing w:line="360" w:lineRule="auto"/>
        <w:jc w:val="both"/>
        <w:rPr>
          <w:sz w:val="24"/>
          <w:szCs w:val="24"/>
        </w:rPr>
      </w:pPr>
      <w:r>
        <w:rPr>
          <w:rFonts w:hint="default" w:ascii="Times New Roman" w:hAnsi="Times New Roman"/>
          <w:sz w:val="24"/>
          <w:szCs w:val="24"/>
          <w:lang w:val="en-US" w:eastAsia="ro-RO"/>
        </w:rPr>
        <w:t xml:space="preserve">Comnada de realizare a mapării se află în </w:t>
      </w:r>
      <w:r>
        <w:rPr>
          <w:rFonts w:hint="default" w:ascii="Times New Roman" w:hAnsi="Times New Roman"/>
          <w:i/>
          <w:iCs/>
          <w:sz w:val="24"/>
          <w:szCs w:val="24"/>
          <w:lang w:val="en-US" w:eastAsia="ro-RO"/>
        </w:rPr>
        <w:t>mask_person.cmd</w:t>
      </w:r>
      <w:r>
        <w:rPr>
          <w:rFonts w:hint="default" w:ascii="Times New Roman" w:hAnsi="Times New Roman"/>
          <w:sz w:val="24"/>
          <w:szCs w:val="24"/>
          <w:lang w:val="en-US" w:eastAsia="ro-RO"/>
        </w:rPr>
        <w:t>:</w:t>
      </w:r>
    </w:p>
    <w:p w14:paraId="313FF33A">
      <w:pPr>
        <w:numPr>
          <w:ilvl w:val="0"/>
          <w:numId w:val="0"/>
        </w:numPr>
        <w:spacing w:line="360" w:lineRule="auto"/>
        <w:jc w:val="both"/>
      </w:pPr>
      <w:r>
        <w:drawing>
          <wp:inline distT="0" distB="0" distL="114300" distR="114300">
            <wp:extent cx="5271770" cy="2777490"/>
            <wp:effectExtent l="0" t="0" r="1270" b="1143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53"/>
                    <a:stretch>
                      <a:fillRect/>
                    </a:stretch>
                  </pic:blipFill>
                  <pic:spPr>
                    <a:xfrm>
                      <a:off x="0" y="0"/>
                      <a:ext cx="5271770" cy="2777490"/>
                    </a:xfrm>
                    <a:prstGeom prst="rect">
                      <a:avLst/>
                    </a:prstGeom>
                    <a:noFill/>
                    <a:ln>
                      <a:noFill/>
                    </a:ln>
                  </pic:spPr>
                </pic:pic>
              </a:graphicData>
            </a:graphic>
          </wp:inline>
        </w:drawing>
      </w:r>
    </w:p>
    <w:p w14:paraId="30891943">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 xml:space="preserve">Obs: </w:t>
      </w:r>
      <w:r>
        <w:rPr>
          <w:rFonts w:hint="default" w:ascii="Times New Roman" w:hAnsi="Times New Roman" w:cs="Times New Roman"/>
          <w:i w:val="0"/>
          <w:iCs w:val="0"/>
          <w:sz w:val="24"/>
          <w:szCs w:val="24"/>
          <w:lang w:val="en-US"/>
        </w:rPr>
        <w:t xml:space="preserve">Deși am pus </w:t>
      </w:r>
      <w:r>
        <w:rPr>
          <w:rFonts w:hint="default" w:ascii="Times New Roman" w:hAnsi="Times New Roman" w:cs="Times New Roman"/>
          <w:i w:val="0"/>
          <w:iCs w:val="0"/>
          <w:sz w:val="24"/>
          <w:szCs w:val="24"/>
          <w:u w:val="single"/>
          <w:lang w:val="en-US"/>
        </w:rPr>
        <w:t>tables</w:t>
      </w:r>
      <w:r>
        <w:rPr>
          <w:rFonts w:hint="default" w:ascii="Times New Roman" w:hAnsi="Times New Roman" w:cs="Times New Roman"/>
          <w:i w:val="0"/>
          <w:iCs w:val="0"/>
          <w:sz w:val="24"/>
          <w:szCs w:val="24"/>
          <w:lang w:val="en-US"/>
        </w:rPr>
        <w:t xml:space="preserve"> într-o anumită ordine, Oracle ia </w:t>
      </w:r>
      <w:r>
        <w:rPr>
          <w:rFonts w:hint="default" w:ascii="Times New Roman" w:hAnsi="Times New Roman" w:cs="Times New Roman"/>
          <w:i w:val="0"/>
          <w:iCs w:val="0"/>
          <w:sz w:val="24"/>
          <w:szCs w:val="24"/>
          <w:u w:val="single"/>
          <w:lang w:val="en-US"/>
        </w:rPr>
        <w:t>tables</w:t>
      </w:r>
      <w:r>
        <w:rPr>
          <w:rFonts w:hint="default" w:ascii="Times New Roman" w:hAnsi="Times New Roman" w:cs="Times New Roman"/>
          <w:i w:val="0"/>
          <w:iCs w:val="0"/>
          <w:sz w:val="24"/>
          <w:szCs w:val="24"/>
          <w:lang w:val="en-US"/>
        </w:rPr>
        <w:t xml:space="preserve"> alfabetic, în minunata lor documentație nu am găsit nimic. Așa că a trebuit să preinitializez la mask_person_id și mask_person_fk cheile din persoană, dacă stateul de chei este gol. Nu cred că este un comportament normal, pe internet nu am găsit pe cineva să se plângă de acest aspect</w:t>
      </w:r>
      <w:r>
        <w:rPr>
          <w:rFonts w:hint="default" w:ascii="Times New Roman" w:hAnsi="Times New Roman" w:cs="Times New Roman"/>
          <w:sz w:val="24"/>
          <w:szCs w:val="24"/>
          <w:lang w:val="en-US"/>
        </w:rPr>
        <w:t>.</w:t>
      </w:r>
    </w:p>
    <w:p w14:paraId="400E08F1">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(Nu am folosit package body init, ie un begin, pentru a asigura că datele din persoană sunt cele din momentul exportului.)</w:t>
      </w:r>
    </w:p>
    <w:p w14:paraId="24DC859B">
      <w:pPr>
        <w:rPr>
          <w:rFonts w:hint="default" w:ascii="Times New Roman" w:hAnsi="Times New Roman" w:cs="Times New Roman"/>
          <w:sz w:val="24"/>
          <w:szCs w:val="24"/>
          <w:lang w:val="en-US"/>
        </w:rPr>
      </w:pPr>
    </w:p>
    <w:p w14:paraId="0579861B">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40" w:name="_Toc17520"/>
      <w:r>
        <w:rPr>
          <w:rFonts w:hint="default" w:ascii="Times New Roman" w:hAnsi="Times New Roman" w:cs="Times New Roman"/>
          <w:b/>
          <w:bCs/>
          <w:sz w:val="28"/>
          <w:szCs w:val="28"/>
          <w:lang w:val="en-US" w:eastAsia="ro-RO"/>
        </w:rPr>
        <w:t>9.2. Import</w:t>
      </w:r>
      <w:bookmarkEnd w:id="40"/>
    </w:p>
    <w:p w14:paraId="4FA06E4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import în schema bro_import, sa va rula scriptul </w:t>
      </w:r>
      <w:r>
        <w:rPr>
          <w:rFonts w:hint="default" w:ascii="Times New Roman" w:hAnsi="Times New Roman" w:cs="Times New Roman"/>
          <w:i/>
          <w:iCs/>
          <w:sz w:val="24"/>
          <w:szCs w:val="24"/>
          <w:lang w:val="en-US" w:eastAsia="ro-RO"/>
        </w:rPr>
        <w:t>import_mask_person.cmd</w:t>
      </w:r>
      <w:r>
        <w:rPr>
          <w:rFonts w:hint="default" w:ascii="Times New Roman" w:hAnsi="Times New Roman" w:cs="Times New Roman"/>
          <w:sz w:val="24"/>
          <w:szCs w:val="24"/>
          <w:lang w:val="en-US" w:eastAsia="ro-RO"/>
        </w:rPr>
        <w:t>:</w:t>
      </w:r>
    </w:p>
    <w:p w14:paraId="0B1C008D">
      <w:pPr>
        <w:numPr>
          <w:ilvl w:val="0"/>
          <w:numId w:val="0"/>
        </w:numPr>
        <w:spacing w:line="360" w:lineRule="auto"/>
        <w:jc w:val="both"/>
        <w:rPr>
          <w:sz w:val="24"/>
          <w:szCs w:val="24"/>
        </w:rPr>
      </w:pPr>
      <w:r>
        <w:drawing>
          <wp:inline distT="0" distB="0" distL="114300" distR="114300">
            <wp:extent cx="5273675" cy="2720975"/>
            <wp:effectExtent l="0" t="0" r="14605" b="698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54"/>
                    <a:stretch>
                      <a:fillRect/>
                    </a:stretch>
                  </pic:blipFill>
                  <pic:spPr>
                    <a:xfrm>
                      <a:off x="0" y="0"/>
                      <a:ext cx="5273675" cy="2720975"/>
                    </a:xfrm>
                    <a:prstGeom prst="rect">
                      <a:avLst/>
                    </a:prstGeom>
                    <a:noFill/>
                    <a:ln>
                      <a:noFill/>
                    </a:ln>
                  </pic:spPr>
                </pic:pic>
              </a:graphicData>
            </a:graphic>
          </wp:inline>
        </w:drawing>
      </w:r>
    </w:p>
    <w:p w14:paraId="47420674">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Întrucât am exportat doar tabelele </w:t>
      </w:r>
      <w:r>
        <w:rPr>
          <w:rFonts w:hint="default" w:ascii="Times New Roman" w:hAnsi="Times New Roman" w:cs="Times New Roman"/>
          <w:b/>
          <w:bCs/>
          <w:sz w:val="24"/>
          <w:szCs w:val="24"/>
          <w:lang w:val="en-US" w:eastAsia="ro-RO"/>
        </w:rPr>
        <w:t>persoana</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angajat</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antrenor</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receptionist</w:t>
      </w:r>
      <w:r>
        <w:rPr>
          <w:rFonts w:hint="default" w:ascii="Times New Roman" w:hAnsi="Times New Roman" w:cs="Times New Roman"/>
          <w:sz w:val="24"/>
          <w:szCs w:val="24"/>
          <w:lang w:val="en-US" w:eastAsia="ro-RO"/>
        </w:rPr>
        <w:t xml:space="preserve"> și </w:t>
      </w:r>
      <w:r>
        <w:rPr>
          <w:rFonts w:hint="default" w:ascii="Times New Roman" w:hAnsi="Times New Roman" w:cs="Times New Roman"/>
          <w:b/>
          <w:bCs/>
          <w:sz w:val="24"/>
          <w:szCs w:val="24"/>
          <w:lang w:val="en-US" w:eastAsia="ro-RO"/>
        </w:rPr>
        <w:t>client</w:t>
      </w:r>
      <w:r>
        <w:rPr>
          <w:rFonts w:hint="default" w:ascii="Times New Roman" w:hAnsi="Times New Roman" w:cs="Times New Roman"/>
          <w:sz w:val="24"/>
          <w:szCs w:val="24"/>
          <w:lang w:val="en-US" w:eastAsia="ro-RO"/>
        </w:rPr>
        <w:t xml:space="preserve">, nu și tabela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xml:space="preserve">, și am păstrat la export constrângerile, la import vom avea o eroare care spune că nu se poate rezolva constrângerea de FK pentru tabela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xml:space="preserve">. Pentru că suntem conștienți că nu am exportat acea tabelă, putem ignora această eroare, întrucât singurul lucru care se va întâmpla este că în tabela </w:t>
      </w:r>
      <w:r>
        <w:rPr>
          <w:rFonts w:hint="default" w:ascii="Times New Roman" w:hAnsi="Times New Roman" w:cs="Times New Roman"/>
          <w:b/>
          <w:bCs/>
          <w:sz w:val="24"/>
          <w:szCs w:val="24"/>
          <w:lang w:val="en-US" w:eastAsia="ro-RO"/>
        </w:rPr>
        <w:t>angajat_mask</w:t>
      </w:r>
      <w:r>
        <w:rPr>
          <w:rFonts w:hint="default" w:ascii="Times New Roman" w:hAnsi="Times New Roman" w:cs="Times New Roman"/>
          <w:sz w:val="24"/>
          <w:szCs w:val="24"/>
          <w:lang w:val="en-US" w:eastAsia="ro-RO"/>
        </w:rPr>
        <w:t>, cea importată, nu vom mai avea acea constrângere de FK.</w:t>
      </w:r>
    </w:p>
    <w:p w14:paraId="306950D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Dacă deschidem o conexiune cu userul bro_import, vom putea constata crearea tabelelor, iar pentru angajat mapat nu este prezentă constrângerea de FK pe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De asemenea, în tabele vor fi prezente datele mapate:</w:t>
      </w:r>
    </w:p>
    <w:p w14:paraId="4F798031">
      <w:pPr>
        <w:numPr>
          <w:ilvl w:val="0"/>
          <w:numId w:val="0"/>
        </w:numPr>
        <w:spacing w:line="360" w:lineRule="auto"/>
        <w:jc w:val="both"/>
        <w:rPr>
          <w:sz w:val="24"/>
          <w:szCs w:val="24"/>
        </w:rPr>
      </w:pPr>
      <w:r>
        <w:rPr>
          <w:sz w:val="24"/>
          <w:szCs w:val="24"/>
        </w:rPr>
        <w:drawing>
          <wp:inline distT="0" distB="0" distL="114300" distR="114300">
            <wp:extent cx="2019300" cy="1133475"/>
            <wp:effectExtent l="0" t="0" r="7620" b="9525"/>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pic:cNvPicPr>
                      <a:picLocks noChangeAspect="1"/>
                    </pic:cNvPicPr>
                  </pic:nvPicPr>
                  <pic:blipFill>
                    <a:blip r:embed="rId55"/>
                    <a:stretch>
                      <a:fillRect/>
                    </a:stretch>
                  </pic:blipFill>
                  <pic:spPr>
                    <a:xfrm>
                      <a:off x="0" y="0"/>
                      <a:ext cx="2019300" cy="1133475"/>
                    </a:xfrm>
                    <a:prstGeom prst="rect">
                      <a:avLst/>
                    </a:prstGeom>
                    <a:noFill/>
                    <a:ln>
                      <a:noFill/>
                    </a:ln>
                  </pic:spPr>
                </pic:pic>
              </a:graphicData>
            </a:graphic>
          </wp:inline>
        </w:drawing>
      </w:r>
    </w:p>
    <w:p w14:paraId="76B63EA7">
      <w:pPr>
        <w:numPr>
          <w:ilvl w:val="0"/>
          <w:numId w:val="0"/>
        </w:numPr>
        <w:spacing w:line="360" w:lineRule="auto"/>
        <w:jc w:val="both"/>
        <w:rPr>
          <w:sz w:val="24"/>
          <w:szCs w:val="24"/>
        </w:rPr>
      </w:pPr>
      <w:r>
        <w:rPr>
          <w:sz w:val="24"/>
          <w:szCs w:val="24"/>
        </w:rPr>
        <w:drawing>
          <wp:inline distT="0" distB="0" distL="114300" distR="114300">
            <wp:extent cx="5210175" cy="2952750"/>
            <wp:effectExtent l="0" t="0" r="1905" b="3810"/>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56"/>
                    <a:stretch>
                      <a:fillRect/>
                    </a:stretch>
                  </pic:blipFill>
                  <pic:spPr>
                    <a:xfrm>
                      <a:off x="0" y="0"/>
                      <a:ext cx="5210175" cy="2952750"/>
                    </a:xfrm>
                    <a:prstGeom prst="rect">
                      <a:avLst/>
                    </a:prstGeom>
                    <a:noFill/>
                    <a:ln>
                      <a:noFill/>
                    </a:ln>
                  </pic:spPr>
                </pic:pic>
              </a:graphicData>
            </a:graphic>
          </wp:inline>
        </w:drawing>
      </w:r>
    </w:p>
    <w:p w14:paraId="4FB536EF">
      <w:pPr>
        <w:numPr>
          <w:ilvl w:val="0"/>
          <w:numId w:val="0"/>
        </w:numPr>
        <w:spacing w:line="360" w:lineRule="auto"/>
        <w:jc w:val="both"/>
        <w:rPr>
          <w:sz w:val="24"/>
          <w:szCs w:val="24"/>
        </w:rPr>
      </w:pPr>
      <w:r>
        <w:rPr>
          <w:sz w:val="24"/>
          <w:szCs w:val="24"/>
        </w:rPr>
        <w:drawing>
          <wp:inline distT="0" distB="0" distL="114300" distR="114300">
            <wp:extent cx="5267325" cy="3386455"/>
            <wp:effectExtent l="0" t="0" r="5715" b="12065"/>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6"/>
                    <pic:cNvPicPr>
                      <a:picLocks noChangeAspect="1"/>
                    </pic:cNvPicPr>
                  </pic:nvPicPr>
                  <pic:blipFill>
                    <a:blip r:embed="rId57"/>
                    <a:stretch>
                      <a:fillRect/>
                    </a:stretch>
                  </pic:blipFill>
                  <pic:spPr>
                    <a:xfrm>
                      <a:off x="0" y="0"/>
                      <a:ext cx="5267325" cy="3386455"/>
                    </a:xfrm>
                    <a:prstGeom prst="rect">
                      <a:avLst/>
                    </a:prstGeom>
                    <a:noFill/>
                    <a:ln>
                      <a:noFill/>
                    </a:ln>
                  </pic:spPr>
                </pic:pic>
              </a:graphicData>
            </a:graphic>
          </wp:inline>
        </w:drawing>
      </w:r>
    </w:p>
    <w:p w14:paraId="2AF84C50">
      <w:pPr>
        <w:numPr>
          <w:ilvl w:val="0"/>
          <w:numId w:val="0"/>
        </w:numPr>
        <w:spacing w:line="360" w:lineRule="auto"/>
        <w:jc w:val="both"/>
      </w:pPr>
      <w:r>
        <w:drawing>
          <wp:inline distT="0" distB="0" distL="114300" distR="114300">
            <wp:extent cx="5269230" cy="1640205"/>
            <wp:effectExtent l="0" t="0" r="3810" b="571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58"/>
                    <a:stretch>
                      <a:fillRect/>
                    </a:stretch>
                  </pic:blipFill>
                  <pic:spPr>
                    <a:xfrm>
                      <a:off x="0" y="0"/>
                      <a:ext cx="5269230" cy="1640205"/>
                    </a:xfrm>
                    <a:prstGeom prst="rect">
                      <a:avLst/>
                    </a:prstGeom>
                    <a:noFill/>
                    <a:ln>
                      <a:noFill/>
                    </a:ln>
                  </pic:spPr>
                </pic:pic>
              </a:graphicData>
            </a:graphic>
          </wp:inline>
        </w:drawing>
      </w:r>
    </w:p>
    <w:p w14:paraId="7B82CE5C">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SQL-ul asociat userului de import se găsește în fișierul </w:t>
      </w:r>
      <w:r>
        <w:rPr>
          <w:rFonts w:hint="default" w:ascii="Times New Roman" w:hAnsi="Times New Roman" w:cs="Times New Roman"/>
          <w:i/>
          <w:iCs/>
          <w:sz w:val="24"/>
          <w:szCs w:val="24"/>
          <w:lang w:val="en-US" w:eastAsia="ro-RO"/>
        </w:rPr>
        <w:t>bro_import.sql</w:t>
      </w:r>
      <w:r>
        <w:rPr>
          <w:rFonts w:hint="default" w:ascii="Times New Roman" w:hAnsi="Times New Roman" w:cs="Times New Roman"/>
          <w:sz w:val="24"/>
          <w:szCs w:val="24"/>
          <w:lang w:val="en-US" w:eastAsia="ro-RO"/>
        </w:rPr>
        <w:t>.</w:t>
      </w:r>
    </w:p>
    <w:p w14:paraId="1D439CA1">
      <w:pPr>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br w:type="page"/>
      </w:r>
    </w:p>
    <w:p w14:paraId="5CA9B528">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cs="Times New Roman"/>
          <w:b/>
          <w:bCs/>
          <w:sz w:val="28"/>
          <w:szCs w:val="28"/>
          <w:lang w:val="en-US" w:eastAsia="ro-RO"/>
        </w:rPr>
      </w:pPr>
      <w:bookmarkStart w:id="41" w:name="_Toc26730"/>
      <w:r>
        <w:rPr>
          <w:rFonts w:hint="default" w:ascii="Times New Roman" w:hAnsi="Times New Roman" w:cs="Times New Roman"/>
          <w:b/>
          <w:bCs/>
          <w:sz w:val="28"/>
          <w:szCs w:val="28"/>
          <w:lang w:val="en-US" w:eastAsia="ro-RO"/>
        </w:rPr>
        <w:t>Codul SQL al aplicatiei</w:t>
      </w:r>
      <w:bookmarkEnd w:id="41"/>
      <w:r>
        <w:rPr>
          <w:rFonts w:hint="default" w:ascii="Times New Roman" w:hAnsi="Times New Roman" w:cs="Times New Roman"/>
          <w:b/>
          <w:bCs/>
          <w:sz w:val="28"/>
          <w:szCs w:val="28"/>
          <w:lang w:val="en-US" w:eastAsia="ro-RO"/>
        </w:rPr>
        <w:t xml:space="preserve"> </w:t>
      </w:r>
    </w:p>
    <w:p w14:paraId="263B92A0">
      <w:pPr>
        <w:keepNext w:val="0"/>
        <w:keepLines w:val="0"/>
        <w:pageBreakBefore w:val="0"/>
        <w:widowControl/>
        <w:numPr>
          <w:ilvl w:val="1"/>
          <w:numId w:val="4"/>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42" w:name="_Toc9981"/>
      <w:r>
        <w:rPr>
          <w:rFonts w:hint="default" w:ascii="Times New Roman" w:hAnsi="Times New Roman" w:cs="Times New Roman"/>
          <w:b/>
          <w:bCs/>
          <w:sz w:val="28"/>
          <w:szCs w:val="28"/>
          <w:lang w:val="en-US" w:eastAsia="ro-RO"/>
        </w:rPr>
        <w:t>Admin</w:t>
      </w:r>
      <w:bookmarkEnd w:id="42"/>
    </w:p>
    <w:p w14:paraId="2909BC42">
      <w:pPr>
        <w:numPr>
          <w:ilvl w:val="0"/>
          <w:numId w:val="0"/>
        </w:numPr>
        <w:spacing w:line="360" w:lineRule="auto"/>
        <w:ind w:leftChars="0"/>
        <w:jc w:val="both"/>
        <w:rPr>
          <w:rFonts w:hint="default" w:ascii="Times New Roman" w:hAnsi="Times New Roman" w:cs="Times New Roman"/>
          <w:b/>
          <w:bCs/>
          <w:sz w:val="28"/>
          <w:szCs w:val="28"/>
          <w:lang w:val="en-US" w:eastAsia="ro-RO"/>
        </w:rPr>
      </w:pPr>
      <w:r>
        <w:rPr>
          <w:rFonts w:hint="default" w:ascii="Times New Roman" w:hAnsi="Times New Roman" w:cs="Times New Roman"/>
          <w:b/>
          <w:bCs/>
          <w:sz w:val="28"/>
          <w:szCs w:val="28"/>
          <w:lang w:val="en-US" w:eastAsia="ro-RO"/>
        </w:rPr>
        <w:t>10.1.1 bro_admin_antrenor_seed.sql</w:t>
      </w:r>
    </w:p>
    <w:p w14:paraId="510290E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Seed pentru schema bro_antrenor rulat de catre bro_admin</w:t>
      </w:r>
    </w:p>
    <w:p w14:paraId="3C4C549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select,references on bro_admin.antrenor to &amp;&amp;user_name;</w:t>
      </w:r>
    </w:p>
    <w:p w14:paraId="5431564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references,select on bro_admin.echipament to &amp;&amp;user_name;</w:t>
      </w:r>
    </w:p>
    <w:p w14:paraId="600A8B2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references on bro_admin.client to &amp;&amp;user_name;</w:t>
      </w:r>
    </w:p>
    <w:p w14:paraId="63E1A32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references,select on bro_admin.chei_client to &amp;&amp;user_name;</w:t>
      </w:r>
    </w:p>
    <w:p w14:paraId="6E6D6C8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execute on dbms_crypto to &amp;&amp;user_name;</w:t>
      </w:r>
    </w:p>
    <w:p w14:paraId="0427A80C">
      <w:pPr>
        <w:numPr>
          <w:ilvl w:val="0"/>
          <w:numId w:val="0"/>
        </w:numPr>
        <w:spacing w:line="360" w:lineRule="auto"/>
        <w:ind w:leftChars="0"/>
        <w:jc w:val="both"/>
        <w:rPr>
          <w:rFonts w:hint="default" w:ascii="Times New Roman" w:hAnsi="Times New Roman"/>
          <w:sz w:val="24"/>
          <w:szCs w:val="24"/>
          <w:lang w:val="en-US" w:eastAsia="ro-RO"/>
        </w:rPr>
      </w:pPr>
    </w:p>
    <w:p w14:paraId="6C48044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table &amp;&amp;user_name..program (</w:t>
      </w:r>
    </w:p>
    <w:p w14:paraId="2C5C2D7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  number(*,0)</w:t>
      </w:r>
    </w:p>
    <w:p w14:paraId="4B368AD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generated by default on null as identity</w:t>
      </w:r>
    </w:p>
    <w:p w14:paraId="1274D17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pk_program primary key,</w:t>
      </w:r>
    </w:p>
    <w:p w14:paraId="7DB7067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descriere   varchar2(255),</w:t>
      </w:r>
    </w:p>
    <w:p w14:paraId="508C119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tip_program varchar2(20)</w:t>
      </w:r>
    </w:p>
    <w:p w14:paraId="7BF73F6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ck_program_tip_program not null</w:t>
      </w:r>
    </w:p>
    <w:p w14:paraId="71450C0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check ( tip_program in ( 'CARDIO',</w:t>
      </w:r>
    </w:p>
    <w:p w14:paraId="7DC27C3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'MASS',</w:t>
      </w:r>
    </w:p>
    <w:p w14:paraId="48F4397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'RECOVERY' ) )</w:t>
      </w:r>
    </w:p>
    <w:p w14:paraId="6D88931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7BB33B5E">
      <w:pPr>
        <w:numPr>
          <w:ilvl w:val="0"/>
          <w:numId w:val="0"/>
        </w:numPr>
        <w:spacing w:line="360" w:lineRule="auto"/>
        <w:ind w:leftChars="0"/>
        <w:jc w:val="both"/>
        <w:rPr>
          <w:rFonts w:hint="default" w:ascii="Times New Roman" w:hAnsi="Times New Roman"/>
          <w:sz w:val="24"/>
          <w:szCs w:val="24"/>
          <w:lang w:val="en-US" w:eastAsia="ro-RO"/>
        </w:rPr>
      </w:pPr>
    </w:p>
    <w:p w14:paraId="048E1AE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table &amp;&amp;user_name..antrenament (</w:t>
      </w:r>
    </w:p>
    <w:p w14:paraId="5B97D92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id_client     number(*,0),</w:t>
      </w:r>
    </w:p>
    <w:p w14:paraId="75176D3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    number(*,0),</w:t>
      </w:r>
    </w:p>
    <w:p w14:paraId="40254E3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id_echipament number(*,0),</w:t>
      </w:r>
    </w:p>
    <w:p w14:paraId="5007C2E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durata        number(3)</w:t>
      </w:r>
    </w:p>
    <w:p w14:paraId="17CD3C4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nn_antrenament_durata not null,</w:t>
      </w:r>
    </w:p>
    <w:p w14:paraId="7D82034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pk_antrenament primary key ( id_client,</w:t>
      </w:r>
    </w:p>
    <w:p w14:paraId="481E9DB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w:t>
      </w:r>
    </w:p>
    <w:p w14:paraId="33911D3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id_echipament ),</w:t>
      </w:r>
    </w:p>
    <w:p w14:paraId="06B34B0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fk_antrenament_client foreign key ( id_client )</w:t>
      </w:r>
    </w:p>
    <w:p w14:paraId="422300F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references bro_admin.client ( id_client ),</w:t>
      </w:r>
    </w:p>
    <w:p w14:paraId="484FC67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fk_antrenament_program foreign key ( id_program )</w:t>
      </w:r>
    </w:p>
    <w:p w14:paraId="6DFB8C7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references &amp;&amp;user_name..program ( id_program ),</w:t>
      </w:r>
    </w:p>
    <w:p w14:paraId="6C4B9DA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fk_antrenament_echipament foreign key ( id_echipament )</w:t>
      </w:r>
    </w:p>
    <w:p w14:paraId="17CF8F7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references bro_admin.echipament ( id_echipament )</w:t>
      </w:r>
    </w:p>
    <w:p w14:paraId="5231385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330E983A">
      <w:pPr>
        <w:numPr>
          <w:ilvl w:val="0"/>
          <w:numId w:val="0"/>
        </w:numPr>
        <w:spacing w:line="360" w:lineRule="auto"/>
        <w:ind w:leftChars="0"/>
        <w:jc w:val="both"/>
        <w:rPr>
          <w:rFonts w:hint="default" w:ascii="Times New Roman" w:hAnsi="Times New Roman"/>
          <w:sz w:val="24"/>
          <w:szCs w:val="24"/>
          <w:lang w:val="en-US" w:eastAsia="ro-RO"/>
        </w:rPr>
      </w:pPr>
    </w:p>
    <w:p w14:paraId="742985E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&amp;&amp;user_name..cript_string (</w:t>
      </w:r>
    </w:p>
    <w:p w14:paraId="5510920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org    varchar2,</w:t>
      </w:r>
    </w:p>
    <w:p w14:paraId="3B8758A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 pls_integer,</w:t>
      </w:r>
    </w:p>
    <w:p w14:paraId="5CF9AF2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  raw</w:t>
      </w:r>
    </w:p>
    <w:p w14:paraId="7A8A47F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raw is</w:t>
      </w:r>
    </w:p>
    <w:p w14:paraId="1C29C5A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2DC0ACD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dbms_crypto.encrypt(</w:t>
      </w:r>
    </w:p>
    <w:p w14:paraId="1D398C9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utl_i18n.string_to_raw(</w:t>
      </w:r>
    </w:p>
    <w:p w14:paraId="62ADAA4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org,</w:t>
      </w:r>
    </w:p>
    <w:p w14:paraId="172046B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'AL32UTF8'</w:t>
      </w:r>
    </w:p>
    <w:p w14:paraId="02EE60D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2CB0DCC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w:t>
      </w:r>
    </w:p>
    <w:p w14:paraId="5A23BB8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w:t>
      </w:r>
    </w:p>
    <w:p w14:paraId="7E23D96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5CC2C75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3C50AB1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2643BDEB">
      <w:pPr>
        <w:numPr>
          <w:ilvl w:val="0"/>
          <w:numId w:val="0"/>
        </w:numPr>
        <w:spacing w:line="360" w:lineRule="auto"/>
        <w:ind w:leftChars="0"/>
        <w:jc w:val="both"/>
        <w:rPr>
          <w:rFonts w:hint="default" w:ascii="Times New Roman" w:hAnsi="Times New Roman"/>
          <w:sz w:val="24"/>
          <w:szCs w:val="24"/>
          <w:lang w:val="en-US" w:eastAsia="ro-RO"/>
        </w:rPr>
      </w:pPr>
    </w:p>
    <w:p w14:paraId="280F7B2E">
      <w:pPr>
        <w:numPr>
          <w:ilvl w:val="0"/>
          <w:numId w:val="0"/>
        </w:numPr>
        <w:spacing w:line="360" w:lineRule="auto"/>
        <w:ind w:leftChars="0"/>
        <w:jc w:val="both"/>
        <w:rPr>
          <w:rFonts w:hint="default" w:ascii="Times New Roman" w:hAnsi="Times New Roman"/>
          <w:sz w:val="24"/>
          <w:szCs w:val="24"/>
          <w:lang w:val="en-US" w:eastAsia="ro-RO"/>
        </w:rPr>
      </w:pPr>
    </w:p>
    <w:p w14:paraId="63A9153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&amp;&amp;user_name..decript_string (</w:t>
      </w:r>
    </w:p>
    <w:p w14:paraId="48E0490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  raw,</w:t>
      </w:r>
    </w:p>
    <w:p w14:paraId="4F0F204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 pls_integer,</w:t>
      </w:r>
    </w:p>
    <w:p w14:paraId="2D3AF90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  raw</w:t>
      </w:r>
    </w:p>
    <w:p w14:paraId="165049A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varchar2 is</w:t>
      </w:r>
    </w:p>
    <w:p w14:paraId="0E53784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result varchar2(4000);</w:t>
      </w:r>
    </w:p>
    <w:p w14:paraId="3846F37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7C4A2E0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result := utl_i18n.raw_to_char(</w:t>
      </w:r>
    </w:p>
    <w:p w14:paraId="1DBD7A7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dbms_crypto.decrypt(</w:t>
      </w:r>
    </w:p>
    <w:p w14:paraId="73E6CD8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w:t>
      </w:r>
    </w:p>
    <w:p w14:paraId="55DDC33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w:t>
      </w:r>
    </w:p>
    <w:p w14:paraId="18ED060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w:t>
      </w:r>
    </w:p>
    <w:p w14:paraId="7931B47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42FCD7B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'AL32UTF8'</w:t>
      </w:r>
    </w:p>
    <w:p w14:paraId="39868BD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729962F5">
      <w:pPr>
        <w:numPr>
          <w:ilvl w:val="0"/>
          <w:numId w:val="0"/>
        </w:numPr>
        <w:spacing w:line="360" w:lineRule="auto"/>
        <w:ind w:leftChars="0"/>
        <w:jc w:val="both"/>
        <w:rPr>
          <w:rFonts w:hint="default" w:ascii="Times New Roman" w:hAnsi="Times New Roman"/>
          <w:sz w:val="24"/>
          <w:szCs w:val="24"/>
          <w:lang w:val="en-US" w:eastAsia="ro-RO"/>
        </w:rPr>
      </w:pPr>
    </w:p>
    <w:p w14:paraId="36AE283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if result is null</w:t>
      </w:r>
    </w:p>
    <w:p w14:paraId="7809064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or length(result) = 0 then</w:t>
      </w:r>
    </w:p>
    <w:p w14:paraId="513FC56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'Not allowed';</w:t>
      </w:r>
    </w:p>
    <w:p w14:paraId="4FE5E2A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end if;</w:t>
      </w:r>
    </w:p>
    <w:p w14:paraId="2719E34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result;</w:t>
      </w:r>
    </w:p>
    <w:p w14:paraId="1006426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exception</w:t>
      </w:r>
    </w:p>
    <w:p w14:paraId="7DA04A2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when others then</w:t>
      </w:r>
    </w:p>
    <w:p w14:paraId="2112274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'Not allowed';</w:t>
      </w:r>
    </w:p>
    <w:p w14:paraId="7879D6D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16E00E3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3ADB174A">
      <w:pPr>
        <w:numPr>
          <w:ilvl w:val="0"/>
          <w:numId w:val="0"/>
        </w:numPr>
        <w:spacing w:line="360" w:lineRule="auto"/>
        <w:ind w:leftChars="0"/>
        <w:jc w:val="both"/>
        <w:rPr>
          <w:rFonts w:hint="default" w:ascii="Times New Roman" w:hAnsi="Times New Roman"/>
          <w:sz w:val="24"/>
          <w:szCs w:val="24"/>
          <w:lang w:val="en-US" w:eastAsia="ro-RO"/>
        </w:rPr>
      </w:pPr>
    </w:p>
    <w:p w14:paraId="69330BD1">
      <w:pPr>
        <w:numPr>
          <w:ilvl w:val="0"/>
          <w:numId w:val="0"/>
        </w:numPr>
        <w:spacing w:line="360" w:lineRule="auto"/>
        <w:ind w:leftChars="0"/>
        <w:jc w:val="both"/>
        <w:rPr>
          <w:rFonts w:hint="default" w:ascii="Times New Roman" w:hAnsi="Times New Roman"/>
          <w:sz w:val="24"/>
          <w:szCs w:val="24"/>
          <w:lang w:val="en-US" w:eastAsia="ro-RO"/>
        </w:rPr>
      </w:pPr>
    </w:p>
    <w:p w14:paraId="5573088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&amp;&amp;user_name..hash_checksum (</w:t>
      </w:r>
    </w:p>
    <w:p w14:paraId="12FE106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input_array sys.odcivarchar2list</w:t>
      </w:r>
    </w:p>
    <w:p w14:paraId="3CF442E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raw is</w:t>
      </w:r>
    </w:p>
    <w:p w14:paraId="3C64324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 varchar2(4000);</w:t>
      </w:r>
    </w:p>
    <w:p w14:paraId="2BC7BDC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2FB1D0B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 := '';</w:t>
      </w:r>
    </w:p>
    <w:p w14:paraId="03C1F31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for i in 1..input_array.count loop</w:t>
      </w:r>
    </w:p>
    <w:p w14:paraId="1812D91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 := concatenated_string || input_array(i);</w:t>
      </w:r>
    </w:p>
    <w:p w14:paraId="2CD9746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end loop;</w:t>
      </w:r>
    </w:p>
    <w:p w14:paraId="5FBCB03A">
      <w:pPr>
        <w:numPr>
          <w:ilvl w:val="0"/>
          <w:numId w:val="0"/>
        </w:numPr>
        <w:spacing w:line="360" w:lineRule="auto"/>
        <w:ind w:leftChars="0"/>
        <w:jc w:val="both"/>
        <w:rPr>
          <w:rFonts w:hint="default" w:ascii="Times New Roman" w:hAnsi="Times New Roman"/>
          <w:sz w:val="24"/>
          <w:szCs w:val="24"/>
          <w:lang w:val="en-US" w:eastAsia="ro-RO"/>
        </w:rPr>
      </w:pPr>
    </w:p>
    <w:p w14:paraId="6A7076A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dbms_crypto.hash(</w:t>
      </w:r>
    </w:p>
    <w:p w14:paraId="750B55D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utl_i18n.string_to_raw(</w:t>
      </w:r>
    </w:p>
    <w:p w14:paraId="5FFD261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w:t>
      </w:r>
    </w:p>
    <w:p w14:paraId="7587E8D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'AL32UTF8'</w:t>
      </w:r>
    </w:p>
    <w:p w14:paraId="7DA5D35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7F3D518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dbms_crypto.hash_md5</w:t>
      </w:r>
    </w:p>
    <w:p w14:paraId="232A462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1464448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62AF643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7ABF2B3A">
      <w:pPr>
        <w:numPr>
          <w:ilvl w:val="0"/>
          <w:numId w:val="0"/>
        </w:numPr>
        <w:spacing w:line="360" w:lineRule="auto"/>
        <w:ind w:leftChars="0"/>
        <w:jc w:val="both"/>
        <w:rPr>
          <w:rFonts w:hint="default" w:ascii="Times New Roman" w:hAnsi="Times New Roman"/>
          <w:sz w:val="24"/>
          <w:szCs w:val="24"/>
          <w:lang w:val="en-US" w:eastAsia="ro-RO"/>
        </w:rPr>
      </w:pPr>
    </w:p>
    <w:p w14:paraId="3BC5589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view &amp;&amp;user_name..client_antrenament as</w:t>
      </w:r>
    </w:p>
    <w:p w14:paraId="07ACA89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select cript_string(</w:t>
      </w:r>
    </w:p>
    <w:p w14:paraId="4F062DF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p.id_program,</w:t>
      </w:r>
    </w:p>
    <w:p w14:paraId="27734EC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0F05A8E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53E8ADB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id_program,</w:t>
      </w:r>
    </w:p>
    <w:p w14:paraId="6D0780B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2CC2FBF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p.descriere,</w:t>
      </w:r>
    </w:p>
    <w:p w14:paraId="6B340C5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2900A51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7217410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descriere_program,</w:t>
      </w:r>
    </w:p>
    <w:p w14:paraId="2923ECC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1E3CBC3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p.tip_program,</w:t>
      </w:r>
    </w:p>
    <w:p w14:paraId="1714095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34FA281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07F970E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tip_program,</w:t>
      </w:r>
    </w:p>
    <w:p w14:paraId="0D121B8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667410A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a.durata,</w:t>
      </w:r>
    </w:p>
    <w:p w14:paraId="7D26436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7DC66D5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60CF8C8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durata_antrenament,</w:t>
      </w:r>
    </w:p>
    <w:p w14:paraId="24D5BDD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69257E5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e.id_echipament,</w:t>
      </w:r>
    </w:p>
    <w:p w14:paraId="372662F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240D5DC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4E24550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id_echipament,</w:t>
      </w:r>
    </w:p>
    <w:p w14:paraId="13AD952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194ADEB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e.nume,</w:t>
      </w:r>
    </w:p>
    <w:p w14:paraId="57BA5F4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62B96A9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380DA5B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nume_echipament,</w:t>
      </w:r>
    </w:p>
    <w:p w14:paraId="719551C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327FFE5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e.data_instalare,</w:t>
      </w:r>
    </w:p>
    <w:p w14:paraId="3310C5D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4313B05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6D4A10B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data_instalare_echipament,</w:t>
      </w:r>
    </w:p>
    <w:p w14:paraId="5278D1B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7AB8E8A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e.data_revizie,</w:t>
      </w:r>
    </w:p>
    <w:p w14:paraId="0D8F8D0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1E928F1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727405C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data_revizie_echipament,</w:t>
      </w:r>
    </w:p>
    <w:p w14:paraId="29B8127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4ECB242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e.id_filiala,</w:t>
      </w:r>
    </w:p>
    <w:p w14:paraId="354EB1B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0FC416C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21412BE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id_filiala,</w:t>
      </w:r>
    </w:p>
    <w:p w14:paraId="4A4F0A8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43754A0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a.id_client,</w:t>
      </w:r>
    </w:p>
    <w:p w14:paraId="01E4C8E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44C2CD4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0779049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id_client,</w:t>
      </w:r>
    </w:p>
    <w:p w14:paraId="179159B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hash_checksum(sys.odcivarchar2list(</w:t>
      </w:r>
    </w:p>
    <w:p w14:paraId="4CEA773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p.id_program,</w:t>
      </w:r>
    </w:p>
    <w:p w14:paraId="24CFB40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p.descriere,</w:t>
      </w:r>
    </w:p>
    <w:p w14:paraId="590B086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p.tip_program,</w:t>
      </w:r>
    </w:p>
    <w:p w14:paraId="0FF5A09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a.durata,</w:t>
      </w:r>
    </w:p>
    <w:p w14:paraId="743893E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e.id_echipament,</w:t>
      </w:r>
    </w:p>
    <w:p w14:paraId="27FFC6A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e.nume,</w:t>
      </w:r>
    </w:p>
    <w:p w14:paraId="3AE986C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e.data_instalare,</w:t>
      </w:r>
    </w:p>
    <w:p w14:paraId="5257E22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e.data_revizie,</w:t>
      </w:r>
    </w:p>
    <w:p w14:paraId="08EE19B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e.id_filiala,</w:t>
      </w:r>
    </w:p>
    <w:p w14:paraId="0B815C6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16C5736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checksum</w:t>
      </w:r>
    </w:p>
    <w:p w14:paraId="02F9F8F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from &amp;&amp;user_name..program p</w:t>
      </w:r>
    </w:p>
    <w:p w14:paraId="1A5D35A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join &amp;&amp;user_name..antrenament a</w:t>
      </w:r>
    </w:p>
    <w:p w14:paraId="4F9CBCB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on p.id_program = a.id_program</w:t>
      </w:r>
    </w:p>
    <w:p w14:paraId="0E1A2AA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join bro_admin.echipament e</w:t>
      </w:r>
    </w:p>
    <w:p w14:paraId="167A710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on a.id_echipament = e.id_echipament</w:t>
      </w:r>
    </w:p>
    <w:p w14:paraId="7D32020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join bro_admin.chei_client c</w:t>
      </w:r>
    </w:p>
    <w:p w14:paraId="645ABA2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on c.id_client = a.id_client;</w:t>
      </w:r>
    </w:p>
    <w:p w14:paraId="133AA2D7">
      <w:pPr>
        <w:numPr>
          <w:ilvl w:val="0"/>
          <w:numId w:val="0"/>
        </w:numPr>
        <w:spacing w:line="360" w:lineRule="auto"/>
        <w:ind w:leftChars="0"/>
        <w:jc w:val="both"/>
        <w:rPr>
          <w:rFonts w:hint="default" w:ascii="Times New Roman" w:hAnsi="Times New Roman"/>
          <w:sz w:val="24"/>
          <w:szCs w:val="24"/>
          <w:lang w:val="en-US" w:eastAsia="ro-RO"/>
        </w:rPr>
      </w:pPr>
    </w:p>
    <w:p w14:paraId="690C4C6C">
      <w:pPr>
        <w:numPr>
          <w:ilvl w:val="0"/>
          <w:numId w:val="0"/>
        </w:numPr>
        <w:spacing w:line="360" w:lineRule="auto"/>
        <w:ind w:leftChars="0"/>
        <w:jc w:val="both"/>
        <w:rPr>
          <w:rFonts w:hint="default" w:ascii="Times New Roman" w:hAnsi="Times New Roman"/>
          <w:sz w:val="24"/>
          <w:szCs w:val="24"/>
          <w:lang w:val="en-US" w:eastAsia="ro-RO"/>
        </w:rPr>
      </w:pPr>
    </w:p>
    <w:p w14:paraId="63C16EB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&amp;&amp;user_name..number_to_raw (</w:t>
      </w:r>
    </w:p>
    <w:p w14:paraId="33FC454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n number</w:t>
      </w:r>
    </w:p>
    <w:p w14:paraId="25A9A04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raw is</w:t>
      </w:r>
    </w:p>
    <w:p w14:paraId="5754C9C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4E1ABF8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hextoraw(to_char(</w:t>
      </w:r>
    </w:p>
    <w:p w14:paraId="1AE496E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n,</w:t>
      </w:r>
    </w:p>
    <w:p w14:paraId="77349A8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'FM0X'</w:t>
      </w:r>
    </w:p>
    <w:p w14:paraId="3F85041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10D4336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00DC1A0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6F94B092">
      <w:pPr>
        <w:numPr>
          <w:ilvl w:val="0"/>
          <w:numId w:val="0"/>
        </w:numPr>
        <w:spacing w:line="360" w:lineRule="auto"/>
        <w:ind w:leftChars="0"/>
        <w:jc w:val="both"/>
        <w:rPr>
          <w:rFonts w:hint="default" w:ascii="Times New Roman" w:hAnsi="Times New Roman"/>
          <w:sz w:val="24"/>
          <w:szCs w:val="24"/>
          <w:lang w:val="en-US" w:eastAsia="ro-RO"/>
        </w:rPr>
      </w:pPr>
    </w:p>
    <w:p w14:paraId="76A8D9A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type &amp;&amp;user_name..decrypted_client_record as object (</w:t>
      </w:r>
    </w:p>
    <w:p w14:paraId="1CB007A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                varchar2(100),</w:t>
      </w:r>
    </w:p>
    <w:p w14:paraId="25C68B0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descriere_program         varchar2(2500),</w:t>
      </w:r>
    </w:p>
    <w:p w14:paraId="0E1C827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tip_program               varchar2(100),</w:t>
      </w:r>
    </w:p>
    <w:p w14:paraId="433755D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durata_antrenament        varchar2(50),</w:t>
      </w:r>
    </w:p>
    <w:p w14:paraId="766B5AD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id_echipament             varchar2(100),</w:t>
      </w:r>
    </w:p>
    <w:p w14:paraId="2313E0D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nume_echipament           varchar2(255),</w:t>
      </w:r>
    </w:p>
    <w:p w14:paraId="688BF08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data_instalare_echipament varchar2(50),</w:t>
      </w:r>
    </w:p>
    <w:p w14:paraId="6EF74DE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data_revizie_echipament   varchar2(50),</w:t>
      </w:r>
    </w:p>
    <w:p w14:paraId="6461251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id_filiala                varchar2(100),</w:t>
      </w:r>
    </w:p>
    <w:p w14:paraId="342B058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id_client                 varchar2(100),</w:t>
      </w:r>
    </w:p>
    <w:p w14:paraId="24A9C59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checksum                  raw(16)</w:t>
      </w:r>
    </w:p>
    <w:p w14:paraId="7207214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404F715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2F990942">
      <w:pPr>
        <w:numPr>
          <w:ilvl w:val="0"/>
          <w:numId w:val="0"/>
        </w:numPr>
        <w:spacing w:line="360" w:lineRule="auto"/>
        <w:ind w:leftChars="0"/>
        <w:jc w:val="both"/>
        <w:rPr>
          <w:rFonts w:hint="default" w:ascii="Times New Roman" w:hAnsi="Times New Roman"/>
          <w:sz w:val="24"/>
          <w:szCs w:val="24"/>
          <w:lang w:val="en-US" w:eastAsia="ro-RO"/>
        </w:rPr>
      </w:pPr>
    </w:p>
    <w:p w14:paraId="4003E6BB">
      <w:pPr>
        <w:numPr>
          <w:ilvl w:val="0"/>
          <w:numId w:val="0"/>
        </w:numPr>
        <w:spacing w:line="360" w:lineRule="auto"/>
        <w:ind w:leftChars="0"/>
        <w:jc w:val="both"/>
        <w:rPr>
          <w:rFonts w:hint="default" w:ascii="Times New Roman" w:hAnsi="Times New Roman"/>
          <w:sz w:val="24"/>
          <w:szCs w:val="24"/>
          <w:lang w:val="en-US" w:eastAsia="ro-RO"/>
        </w:rPr>
      </w:pPr>
    </w:p>
    <w:p w14:paraId="4D962BD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type &amp;&amp;user_name..decrypted_client_table as</w:t>
      </w:r>
    </w:p>
    <w:p w14:paraId="62AE564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table of &amp;&amp;user_name..decrypted_client_record;</w:t>
      </w:r>
    </w:p>
    <w:p w14:paraId="1138585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326213C8">
      <w:pPr>
        <w:numPr>
          <w:ilvl w:val="0"/>
          <w:numId w:val="0"/>
        </w:numPr>
        <w:spacing w:line="360" w:lineRule="auto"/>
        <w:ind w:leftChars="0"/>
        <w:jc w:val="both"/>
        <w:rPr>
          <w:rFonts w:hint="default" w:ascii="Times New Roman" w:hAnsi="Times New Roman"/>
          <w:sz w:val="24"/>
          <w:szCs w:val="24"/>
          <w:lang w:val="en-US" w:eastAsia="ro-RO"/>
        </w:rPr>
      </w:pPr>
    </w:p>
    <w:p w14:paraId="0F44D7F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&amp;&amp;user_name..fetch_decrypted_client_data (</w:t>
      </w:r>
    </w:p>
    <w:p w14:paraId="42115D5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    number,</w:t>
      </w:r>
    </w:p>
    <w:p w14:paraId="12988DA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     raw,</w:t>
      </w:r>
    </w:p>
    <w:p w14:paraId="4DC61D9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p_id_client number</w:t>
      </w:r>
    </w:p>
    <w:p w14:paraId="33BF8C4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&amp;&amp;user_name..decrypted_client_table</w:t>
      </w:r>
    </w:p>
    <w:p w14:paraId="2F9147B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pipelined</w:t>
      </w:r>
    </w:p>
    <w:p w14:paraId="242868E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is</w:t>
      </w:r>
    </w:p>
    <w:p w14:paraId="6C574A3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1DDAD06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for r in (</w:t>
      </w:r>
    </w:p>
    <w:p w14:paraId="363B5C9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select decript_string(</w:t>
      </w:r>
    </w:p>
    <w:p w14:paraId="2C59FAE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ca.id_program,</w:t>
      </w:r>
    </w:p>
    <w:p w14:paraId="0F82A5B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39CDC5F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B15742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id_program,</w:t>
      </w:r>
    </w:p>
    <w:p w14:paraId="7587CB1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116B84B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ca.descriere_program,</w:t>
      </w:r>
    </w:p>
    <w:p w14:paraId="3DCECDA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3A4622C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7ACEA8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descriere_program,</w:t>
      </w:r>
    </w:p>
    <w:p w14:paraId="40365C0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08C86F0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ca.tip_program,</w:t>
      </w:r>
    </w:p>
    <w:p w14:paraId="4112908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14E17F0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03ED7C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tip_program,</w:t>
      </w:r>
    </w:p>
    <w:p w14:paraId="011CAC3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672EDF1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ca.durata_antrenament,</w:t>
      </w:r>
    </w:p>
    <w:p w14:paraId="058AAEF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75F61B5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33C1CB2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durata_antrenament,</w:t>
      </w:r>
    </w:p>
    <w:p w14:paraId="79888B9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3DE2C15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ca.id_echipament,</w:t>
      </w:r>
    </w:p>
    <w:p w14:paraId="206B063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7DF21C0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A9AC1C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id_echipament,</w:t>
      </w:r>
    </w:p>
    <w:p w14:paraId="4E5C99A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71F7002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ca.nume_echipament,</w:t>
      </w:r>
    </w:p>
    <w:p w14:paraId="039E4CA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2CC7B97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16CA3E8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nume_echipament,</w:t>
      </w:r>
    </w:p>
    <w:p w14:paraId="796F013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56A431A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ca.data_instalare_echipament,</w:t>
      </w:r>
    </w:p>
    <w:p w14:paraId="321E9F6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3FD5944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165908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data_instalare_echipament,</w:t>
      </w:r>
    </w:p>
    <w:p w14:paraId="26EDDD1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5076F56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ca.data_revizie_echipament,</w:t>
      </w:r>
    </w:p>
    <w:p w14:paraId="452AFBF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7BA543C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5B9C19A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data_revizie_echipament,</w:t>
      </w:r>
    </w:p>
    <w:p w14:paraId="652FC2E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4C1C653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ca.id_filiala,</w:t>
      </w:r>
    </w:p>
    <w:p w14:paraId="67BF02E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11FDCEF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86BB4A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id_filiala,</w:t>
      </w:r>
    </w:p>
    <w:p w14:paraId="4F62BCB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15B791F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ca.id_client,</w:t>
      </w:r>
    </w:p>
    <w:p w14:paraId="777DE06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6DB913C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33478C1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id_client,</w:t>
      </w:r>
    </w:p>
    <w:p w14:paraId="775219A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checksum</w:t>
      </w:r>
    </w:p>
    <w:p w14:paraId="4DFBAB0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from &amp;&amp;user_name..client_antrenament ca</w:t>
      </w:r>
    </w:p>
    <w:p w14:paraId="17C8689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where regexp_like ( decript_string(</w:t>
      </w:r>
    </w:p>
    <w:p w14:paraId="26A8EE9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ca.id_client,</w:t>
      </w:r>
    </w:p>
    <w:p w14:paraId="6311DB1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140EB1A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48450DB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7BAE573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 )</w:t>
      </w:r>
    </w:p>
    <w:p w14:paraId="6D2DBCA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loop</w:t>
      </w:r>
    </w:p>
    <w:p w14:paraId="11F3E4B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pipe row ( decrypted_client_record(</w:t>
      </w:r>
    </w:p>
    <w:p w14:paraId="40EE803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r.id_program,</w:t>
      </w:r>
    </w:p>
    <w:p w14:paraId="647201D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r.descriere_program,</w:t>
      </w:r>
    </w:p>
    <w:p w14:paraId="32DEFBF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r.tip_program,</w:t>
      </w:r>
    </w:p>
    <w:p w14:paraId="0ED59F2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r.durata_antrenament,</w:t>
      </w:r>
    </w:p>
    <w:p w14:paraId="2398FD7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r.id_echipament,</w:t>
      </w:r>
    </w:p>
    <w:p w14:paraId="1ABB97C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r.nume_echipament,</w:t>
      </w:r>
    </w:p>
    <w:p w14:paraId="7B74F49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r.data_instalare_echipament,</w:t>
      </w:r>
    </w:p>
    <w:p w14:paraId="37AA8EA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r.data_revizie_echipament,</w:t>
      </w:r>
    </w:p>
    <w:p w14:paraId="7C5510D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r.id_filiala,</w:t>
      </w:r>
    </w:p>
    <w:p w14:paraId="6B2CFB2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r.id_client,</w:t>
      </w:r>
    </w:p>
    <w:p w14:paraId="2929D61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r.checksum</w:t>
      </w:r>
    </w:p>
    <w:p w14:paraId="79CCEF7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w:t>
      </w:r>
    </w:p>
    <w:p w14:paraId="14828C4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end loop;</w:t>
      </w:r>
    </w:p>
    <w:p w14:paraId="6A2CA2B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w:t>
      </w:r>
    </w:p>
    <w:p w14:paraId="70CBEA8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0EDCB00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42B99CB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commit;</w:t>
      </w:r>
    </w:p>
    <w:p w14:paraId="3D0884F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exit;</w:t>
      </w:r>
    </w:p>
    <w:p w14:paraId="19F969A0">
      <w:pPr>
        <w:numPr>
          <w:ilvl w:val="0"/>
          <w:numId w:val="0"/>
        </w:numPr>
        <w:spacing w:line="360" w:lineRule="auto"/>
        <w:ind w:leftChars="0"/>
        <w:jc w:val="both"/>
        <w:rPr>
          <w:rFonts w:hint="default" w:ascii="Times New Roman" w:hAnsi="Times New Roman"/>
          <w:sz w:val="24"/>
          <w:szCs w:val="24"/>
          <w:lang w:val="en-US" w:eastAsia="ro-RO"/>
        </w:rPr>
      </w:pPr>
    </w:p>
    <w:p w14:paraId="7D3C36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3" w:name="_Toc19571"/>
      <w:r>
        <w:rPr>
          <w:rFonts w:hint="default" w:ascii="Times New Roman" w:hAnsi="Times New Roman"/>
          <w:b/>
          <w:bCs/>
          <w:sz w:val="28"/>
          <w:szCs w:val="28"/>
          <w:lang w:val="en-US" w:eastAsia="ro-RO"/>
        </w:rPr>
        <w:t>10.1.2. bro_admin_audit.sql</w:t>
      </w:r>
      <w:bookmarkEnd w:id="43"/>
    </w:p>
    <w:p w14:paraId="0E94BF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type t_echipament as object (</w:t>
      </w:r>
    </w:p>
    <w:p w14:paraId="14FEA8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int,</w:t>
      </w:r>
    </w:p>
    <w:p w14:paraId="0266A5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w:t>
      </w:r>
    </w:p>
    <w:p w14:paraId="3EE227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date,</w:t>
      </w:r>
    </w:p>
    <w:p w14:paraId="15CF04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date,</w:t>
      </w:r>
    </w:p>
    <w:p w14:paraId="4C3FE4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int,</w:t>
      </w:r>
    </w:p>
    <w:p w14:paraId="2A39C9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int</w:t>
      </w:r>
    </w:p>
    <w:p w14:paraId="7DC58E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46F44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5D5A82E">
      <w:pPr>
        <w:numPr>
          <w:ilvl w:val="0"/>
          <w:numId w:val="0"/>
        </w:numPr>
        <w:spacing w:line="360" w:lineRule="auto"/>
        <w:ind w:leftChars="0"/>
        <w:jc w:val="both"/>
        <w:rPr>
          <w:rFonts w:hint="default" w:ascii="Times New Roman" w:hAnsi="Times New Roman"/>
          <w:b w:val="0"/>
          <w:bCs w:val="0"/>
          <w:sz w:val="24"/>
          <w:szCs w:val="24"/>
          <w:lang w:val="en-US" w:eastAsia="ro-RO"/>
        </w:rPr>
      </w:pPr>
    </w:p>
    <w:p w14:paraId="693D67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audit_echipament (</w:t>
      </w:r>
    </w:p>
    <w:p w14:paraId="69586D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id_audit        int</w:t>
      </w:r>
    </w:p>
    <w:p w14:paraId="58162C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generated by default as identity</w:t>
      </w:r>
    </w:p>
    <w:p w14:paraId="6E9775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primary key,</w:t>
      </w:r>
    </w:p>
    <w:p w14:paraId="48E049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log_time        timestamp default systimestamp,</w:t>
      </w:r>
    </w:p>
    <w:p w14:paraId="308AD09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operation_type  varchar2(15),</w:t>
      </w:r>
    </w:p>
    <w:p w14:paraId="3FCB65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performed_by    varchar2(128),</w:t>
      </w:r>
    </w:p>
    <w:p w14:paraId="0AECF8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int,</w:t>
      </w:r>
    </w:p>
    <w:p w14:paraId="53148F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old_values      t_echipament,</w:t>
      </w:r>
    </w:p>
    <w:p w14:paraId="58B49F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new_values      t_echipament,</w:t>
      </w:r>
    </w:p>
    <w:p w14:paraId="4E9A5A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summary_message varchar2(2500)</w:t>
      </w:r>
    </w:p>
    <w:p w14:paraId="7ED1692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F3500DC">
      <w:pPr>
        <w:numPr>
          <w:ilvl w:val="0"/>
          <w:numId w:val="0"/>
        </w:numPr>
        <w:spacing w:line="360" w:lineRule="auto"/>
        <w:ind w:leftChars="0"/>
        <w:jc w:val="both"/>
        <w:rPr>
          <w:rFonts w:hint="default" w:ascii="Times New Roman" w:hAnsi="Times New Roman"/>
          <w:b w:val="0"/>
          <w:bCs w:val="0"/>
          <w:sz w:val="24"/>
          <w:szCs w:val="24"/>
          <w:lang w:val="en-US" w:eastAsia="ro-RO"/>
        </w:rPr>
      </w:pPr>
    </w:p>
    <w:p w14:paraId="448CA798">
      <w:pPr>
        <w:numPr>
          <w:ilvl w:val="0"/>
          <w:numId w:val="0"/>
        </w:numPr>
        <w:spacing w:line="360" w:lineRule="auto"/>
        <w:ind w:leftChars="0"/>
        <w:jc w:val="both"/>
        <w:rPr>
          <w:rFonts w:hint="default" w:ascii="Times New Roman" w:hAnsi="Times New Roman"/>
          <w:b w:val="0"/>
          <w:bCs w:val="0"/>
          <w:sz w:val="24"/>
          <w:szCs w:val="24"/>
          <w:lang w:val="en-US" w:eastAsia="ro-RO"/>
        </w:rPr>
      </w:pPr>
    </w:p>
    <w:p w14:paraId="1F5C7A86">
      <w:pPr>
        <w:numPr>
          <w:ilvl w:val="0"/>
          <w:numId w:val="0"/>
        </w:numPr>
        <w:spacing w:line="360" w:lineRule="auto"/>
        <w:ind w:leftChars="0"/>
        <w:jc w:val="both"/>
        <w:rPr>
          <w:rFonts w:hint="default" w:ascii="Times New Roman" w:hAnsi="Times New Roman"/>
          <w:b w:val="0"/>
          <w:bCs w:val="0"/>
          <w:sz w:val="24"/>
          <w:szCs w:val="24"/>
          <w:lang w:val="en-US" w:eastAsia="ro-RO"/>
        </w:rPr>
      </w:pPr>
    </w:p>
    <w:p w14:paraId="2BA281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audit_echipament_trg for</w:t>
      </w:r>
    </w:p>
    <w:p w14:paraId="5320B1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or update or delete on echipament</w:t>
      </w:r>
    </w:p>
    <w:p w14:paraId="6AA59F7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compound trigger</w:t>
      </w:r>
    </w:p>
    <w:p w14:paraId="606F42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t_row_change is record (</w:t>
      </w:r>
    </w:p>
    <w:p w14:paraId="7061860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operation_type varchar2(15),</w:t>
      </w:r>
    </w:p>
    <w:p w14:paraId="7C8875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int,</w:t>
      </w:r>
    </w:p>
    <w:p w14:paraId="5F5FFDA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old_values     t_echipament,</w:t>
      </w:r>
    </w:p>
    <w:p w14:paraId="519EF1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new_values     t_echipament</w:t>
      </w:r>
    </w:p>
    <w:p w14:paraId="655883F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3E33C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t_change_table is</w:t>
      </w:r>
    </w:p>
    <w:p w14:paraId="4AE4A6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t_row_change index by pls_integer;</w:t>
      </w:r>
    </w:p>
    <w:p w14:paraId="1CCF1A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  t_change_table;</w:t>
      </w:r>
    </w:p>
    <w:p w14:paraId="3AD79C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int := 0;</w:t>
      </w:r>
    </w:p>
    <w:p w14:paraId="38D4ED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before each row is begin</w:t>
      </w:r>
    </w:p>
    <w:p w14:paraId="224EBF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inserting then</w:t>
      </w:r>
    </w:p>
    <w:p w14:paraId="38770F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 g_count_op + 1;</w:t>
      </w:r>
    </w:p>
    <w:p w14:paraId="3BB4D3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g_changes(g_changes.count + 1) := t_row_change(</w:t>
      </w:r>
    </w:p>
    <w:p w14:paraId="56311F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w:t>
      </w:r>
    </w:p>
    <w:p w14:paraId="63CD55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6E183D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47B7F2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6BD737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6A4616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:new.nume,</w:t>
      </w:r>
    </w:p>
    <w:p w14:paraId="284478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:new.data_instalare,</w:t>
      </w:r>
    </w:p>
    <w:p w14:paraId="7F3AA9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:new.data_revizie,</w:t>
      </w:r>
    </w:p>
    <w:p w14:paraId="069EA7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:new.id_filiala,</w:t>
      </w:r>
    </w:p>
    <w:p w14:paraId="17AA20D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:new.id_furnizor</w:t>
      </w:r>
    </w:p>
    <w:p w14:paraId="3A63F9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70FEFD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52BEF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updating then</w:t>
      </w:r>
    </w:p>
    <w:p w14:paraId="543817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 g_count_op + 1;</w:t>
      </w:r>
    </w:p>
    <w:p w14:paraId="3DCBC4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g_changes(g_changes.count + 1) := t_row_change(</w:t>
      </w:r>
    </w:p>
    <w:p w14:paraId="4801FCA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w:t>
      </w:r>
    </w:p>
    <w:p w14:paraId="4424D0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472D91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5A1C21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:old.id_echipament,</w:t>
      </w:r>
    </w:p>
    <w:p w14:paraId="2086A7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:old.nume,</w:t>
      </w:r>
    </w:p>
    <w:p w14:paraId="4C5204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:old.data_instalare,</w:t>
      </w:r>
    </w:p>
    <w:p w14:paraId="054856D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:old.data_revizie,</w:t>
      </w:r>
    </w:p>
    <w:p w14:paraId="593501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:old.id_filiala,</w:t>
      </w:r>
    </w:p>
    <w:p w14:paraId="622C2CD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:old.id_furnizor</w:t>
      </w:r>
    </w:p>
    <w:p w14:paraId="5A09815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22D21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1BEA5E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232666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:new.nume,</w:t>
      </w:r>
    </w:p>
    <w:p w14:paraId="040A3B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:new.data_instalare,</w:t>
      </w:r>
    </w:p>
    <w:p w14:paraId="279E0B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:new.data_revizie,</w:t>
      </w:r>
    </w:p>
    <w:p w14:paraId="656A58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:new.id_filiala,</w:t>
      </w:r>
    </w:p>
    <w:p w14:paraId="0E6A31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:new.id_furnizor</w:t>
      </w:r>
    </w:p>
    <w:p w14:paraId="762F4E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53F6A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A732F9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deleting then</w:t>
      </w:r>
    </w:p>
    <w:p w14:paraId="2FC83A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 g_count_op + 1;</w:t>
      </w:r>
    </w:p>
    <w:p w14:paraId="593D44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g_changes(g_changes.count + 1) := t_row_change(</w:t>
      </w:r>
    </w:p>
    <w:p w14:paraId="62CA84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'DELETE',</w:t>
      </w:r>
    </w:p>
    <w:p w14:paraId="2C88D0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:old.id_echipament,</w:t>
      </w:r>
    </w:p>
    <w:p w14:paraId="54D4CD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5055F7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:old.id_echipament,</w:t>
      </w:r>
    </w:p>
    <w:p w14:paraId="14F4C1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:old.nume,</w:t>
      </w:r>
    </w:p>
    <w:p w14:paraId="4B2A9F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:old.data_instalare,</w:t>
      </w:r>
    </w:p>
    <w:p w14:paraId="0A729C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:old.data_revizie,</w:t>
      </w:r>
    </w:p>
    <w:p w14:paraId="0F48EC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:old.id_filiala,</w:t>
      </w:r>
    </w:p>
    <w:p w14:paraId="4AF10A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:old.id_furnizor</w:t>
      </w:r>
    </w:p>
    <w:p w14:paraId="46F040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1D6C12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0E94D9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8DDA5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0B558F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before each row;</w:t>
      </w:r>
    </w:p>
    <w:p w14:paraId="693181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after statement is begin</w:t>
      </w:r>
    </w:p>
    <w:p w14:paraId="617D28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1..g_changes.count loop</w:t>
      </w:r>
    </w:p>
    <w:p w14:paraId="1693F3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audit_echipament (</w:t>
      </w:r>
    </w:p>
    <w:p w14:paraId="6FF51A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operation_type,</w:t>
      </w:r>
    </w:p>
    <w:p w14:paraId="0F6DB4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performed_by,</w:t>
      </w:r>
    </w:p>
    <w:p w14:paraId="711DD2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6E75D1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old_values,</w:t>
      </w:r>
    </w:p>
    <w:p w14:paraId="015A70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new_values,</w:t>
      </w:r>
    </w:p>
    <w:p w14:paraId="7B5D28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summary_message</w:t>
      </w:r>
    </w:p>
    <w:p w14:paraId="6421A3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g_changes(i).operation_type,</w:t>
      </w:r>
    </w:p>
    <w:p w14:paraId="478C2C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w:t>
      </w:r>
    </w:p>
    <w:p w14:paraId="1CCDD23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g_changes(i).id_echipament,</w:t>
      </w:r>
    </w:p>
    <w:p w14:paraId="2E18E0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g_changes(i).old_values,</w:t>
      </w:r>
    </w:p>
    <w:p w14:paraId="1B9C22D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g_changes(i).new_values,</w:t>
      </w:r>
    </w:p>
    <w:p w14:paraId="1FF4C9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upper(g_changes(i).operation_type)</w:t>
      </w:r>
    </w:p>
    <w:p w14:paraId="53442E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with another '</w:t>
      </w:r>
    </w:p>
    <w:p w14:paraId="2362CF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g_count_op );</w:t>
      </w:r>
    </w:p>
    <w:p w14:paraId="607B09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6C3E6F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after statement;</w:t>
      </w:r>
    </w:p>
    <w:p w14:paraId="4082A9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61296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F4FCB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audit_echipament;</w:t>
      </w:r>
    </w:p>
    <w:p w14:paraId="24EE63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a.old_values.data_revizie, a.new_values.data_revizie from audit_echipament a;</w:t>
      </w:r>
    </w:p>
    <w:p w14:paraId="571B4B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grant select,update on audit_echipament to bro_manager_filiala1; </w:t>
      </w:r>
    </w:p>
    <w:p w14:paraId="135442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count(*)</w:t>
      </w:r>
    </w:p>
    <w:p w14:paraId="54B87A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from audit_echipament a </w:t>
      </w:r>
    </w:p>
    <w:p w14:paraId="36DB21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a.old_values.id_filiala!=1 and a.new_values.id_filiala!=1;</w:t>
      </w:r>
    </w:p>
    <w:p w14:paraId="67A7B1D3">
      <w:pPr>
        <w:numPr>
          <w:ilvl w:val="0"/>
          <w:numId w:val="0"/>
        </w:numPr>
        <w:spacing w:line="360" w:lineRule="auto"/>
        <w:ind w:leftChars="0"/>
        <w:jc w:val="both"/>
        <w:rPr>
          <w:rFonts w:hint="default" w:ascii="Times New Roman" w:hAnsi="Times New Roman"/>
          <w:b w:val="0"/>
          <w:bCs w:val="0"/>
          <w:sz w:val="24"/>
          <w:szCs w:val="24"/>
          <w:lang w:val="en-US" w:eastAsia="ro-RO"/>
        </w:rPr>
      </w:pPr>
    </w:p>
    <w:p w14:paraId="69DB4C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4" w:name="_Toc22131"/>
      <w:r>
        <w:rPr>
          <w:rFonts w:hint="default" w:ascii="Times New Roman" w:hAnsi="Times New Roman"/>
          <w:b/>
          <w:bCs/>
          <w:sz w:val="28"/>
          <w:szCs w:val="28"/>
          <w:lang w:val="en-US" w:eastAsia="ro-RO"/>
        </w:rPr>
        <w:t>10.1.3. bro_admin_create_tables.sql</w:t>
      </w:r>
      <w:bookmarkEnd w:id="44"/>
    </w:p>
    <w:p w14:paraId="7D9513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SERVEROUTPUT ON;</w:t>
      </w:r>
    </w:p>
    <w:p w14:paraId="7473FCC8">
      <w:pPr>
        <w:numPr>
          <w:ilvl w:val="0"/>
          <w:numId w:val="0"/>
        </w:numPr>
        <w:spacing w:line="360" w:lineRule="auto"/>
        <w:ind w:leftChars="0"/>
        <w:jc w:val="both"/>
        <w:rPr>
          <w:rFonts w:hint="default" w:ascii="Times New Roman" w:hAnsi="Times New Roman"/>
          <w:b w:val="0"/>
          <w:bCs w:val="0"/>
          <w:sz w:val="24"/>
          <w:szCs w:val="24"/>
          <w:lang w:val="en-US" w:eastAsia="ro-RO"/>
        </w:rPr>
      </w:pPr>
    </w:p>
    <w:p w14:paraId="620454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Crearea tabelelor si inserarea datelor initiale in schema bro_admin</w:t>
      </w:r>
    </w:p>
    <w:p w14:paraId="4AC665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persoana(</w:t>
      </w:r>
    </w:p>
    <w:p w14:paraId="558D45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NUMBER(*,0) CONSTRAINT pk_persoana PRIMARY KEY,</w:t>
      </w:r>
    </w:p>
    <w:p w14:paraId="275EF0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VARCHAR2(20) CONSTRAINT nn_persoana_nume NOT NULL,</w:t>
      </w:r>
    </w:p>
    <w:p w14:paraId="37B358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 VARCHAR2(30) CONSTRAINT nn_persoana_prenume NOT NULL,</w:t>
      </w:r>
    </w:p>
    <w:p w14:paraId="747591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 VARCHAR2(30) CONSTRAINT nn_u_persoana_email NOT NULL UNIQUE,</w:t>
      </w:r>
    </w:p>
    <w:p w14:paraId="61100E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 NUMBER(3,0) CONSTRAINT nn_persoana_varsta NOT NULL</w:t>
      </w:r>
    </w:p>
    <w:p w14:paraId="7B35A3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8DA1C8B">
      <w:pPr>
        <w:numPr>
          <w:ilvl w:val="0"/>
          <w:numId w:val="0"/>
        </w:numPr>
        <w:spacing w:line="360" w:lineRule="auto"/>
        <w:ind w:leftChars="0"/>
        <w:jc w:val="both"/>
        <w:rPr>
          <w:rFonts w:hint="default" w:ascii="Times New Roman" w:hAnsi="Times New Roman"/>
          <w:b w:val="0"/>
          <w:bCs w:val="0"/>
          <w:sz w:val="24"/>
          <w:szCs w:val="24"/>
          <w:lang w:val="en-US" w:eastAsia="ro-RO"/>
        </w:rPr>
      </w:pPr>
    </w:p>
    <w:p w14:paraId="683114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telefon(</w:t>
      </w:r>
    </w:p>
    <w:p w14:paraId="3452C4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 VARCHAR2(20) CONSTRAINT nn_telefon_tip NOT NULL ,</w:t>
      </w:r>
    </w:p>
    <w:p w14:paraId="37AD9B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 VARCHAR2(20) CONSTRAINT nn_telefon_numar NOT NULL,</w:t>
      </w:r>
    </w:p>
    <w:p w14:paraId="4AAA45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NUMBER(*,0) CONSTRAINT fk_telefon_persoana REFERENCES persoana(id_persoana) ON DELETE CASCADE,</w:t>
      </w:r>
    </w:p>
    <w:p w14:paraId="0A219D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pk_telefon PRIMARY KEY (id_persoana, numar)</w:t>
      </w:r>
    </w:p>
    <w:p w14:paraId="27CBB8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44A3780">
      <w:pPr>
        <w:numPr>
          <w:ilvl w:val="0"/>
          <w:numId w:val="0"/>
        </w:numPr>
        <w:spacing w:line="360" w:lineRule="auto"/>
        <w:ind w:leftChars="0"/>
        <w:jc w:val="both"/>
        <w:rPr>
          <w:rFonts w:hint="default" w:ascii="Times New Roman" w:hAnsi="Times New Roman"/>
          <w:b w:val="0"/>
          <w:bCs w:val="0"/>
          <w:sz w:val="24"/>
          <w:szCs w:val="24"/>
          <w:lang w:val="en-US" w:eastAsia="ro-RO"/>
        </w:rPr>
      </w:pPr>
    </w:p>
    <w:p w14:paraId="226BE6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client(</w:t>
      </w:r>
    </w:p>
    <w:p w14:paraId="16251F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NUMBER(*,0) CONSTRAINT pk_client PRIMARY KEY ,</w:t>
      </w:r>
    </w:p>
    <w:p w14:paraId="252D5A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 VARCHAR2(1) DEFAULT 'N' CONSTRAINT ck_client_student CHECK (student IN('Y','N')) ,</w:t>
      </w:r>
    </w:p>
    <w:p w14:paraId="19F610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fk_client_persoana FOREIGN KEY (id_client) REFERENCES  persoana(id_persoana) ON DELETE CASCADE</w:t>
      </w:r>
    </w:p>
    <w:p w14:paraId="57EF3A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4D24B3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adresa(</w:t>
      </w:r>
    </w:p>
    <w:p w14:paraId="3700A5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 NUMBER(*,0) CONSTRAINT pk_adresa PRIMARY KEY,</w:t>
      </w:r>
    </w:p>
    <w:p w14:paraId="6293BCF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 VARCHAR2(40) CONSTRAINT nn_adresa_strada NOT NULL,</w:t>
      </w:r>
    </w:p>
    <w:p w14:paraId="604575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 VARCHAR2(20) CONSTRAINT nn_adresa_oras NOT NULL,</w:t>
      </w:r>
    </w:p>
    <w:p w14:paraId="767998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 VARCHAR2(20) CONSTRAINT nn_adresa_judet NOT NULL,</w:t>
      </w:r>
    </w:p>
    <w:p w14:paraId="53BFAC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 NUMBER(10,0) CONSTRAINT nn_adresa_cod_postal NOT NULL,</w:t>
      </w:r>
    </w:p>
    <w:p w14:paraId="2D0A412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 NUMBER(4,0) CONSTRAINT nn_adresa_numar NOT NULL</w:t>
      </w:r>
    </w:p>
    <w:p w14:paraId="4EC246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7900205">
      <w:pPr>
        <w:numPr>
          <w:ilvl w:val="0"/>
          <w:numId w:val="0"/>
        </w:numPr>
        <w:spacing w:line="360" w:lineRule="auto"/>
        <w:ind w:leftChars="0"/>
        <w:jc w:val="both"/>
        <w:rPr>
          <w:rFonts w:hint="default" w:ascii="Times New Roman" w:hAnsi="Times New Roman"/>
          <w:b w:val="0"/>
          <w:bCs w:val="0"/>
          <w:sz w:val="24"/>
          <w:szCs w:val="24"/>
          <w:lang w:val="en-US" w:eastAsia="ro-RO"/>
        </w:rPr>
      </w:pPr>
    </w:p>
    <w:p w14:paraId="7BC7F4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filiala (</w:t>
      </w:r>
    </w:p>
    <w:p w14:paraId="0C6DCC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NUMBER(*,0) CONSTRAINT pk_filiala PRIMARY KEY,</w:t>
      </w:r>
    </w:p>
    <w:p w14:paraId="3F2B7D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 CONSTRAINT nn_filiala_nume NOT NULL,</w:t>
      </w:r>
    </w:p>
    <w:p w14:paraId="71C4C0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 DATE CONSTRAINT nn_filiala_data_deschidere NOT NULL,</w:t>
      </w:r>
    </w:p>
    <w:p w14:paraId="719E4F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 NUMBER(*,0) CONSTRAINT fk_filiala_adresa REFERENCES adresa(id_adresa) NOT NULL UNIQUE</w:t>
      </w:r>
    </w:p>
    <w:p w14:paraId="2D6331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F171867">
      <w:pPr>
        <w:numPr>
          <w:ilvl w:val="0"/>
          <w:numId w:val="0"/>
        </w:numPr>
        <w:spacing w:line="360" w:lineRule="auto"/>
        <w:ind w:leftChars="0"/>
        <w:jc w:val="both"/>
        <w:rPr>
          <w:rFonts w:hint="default" w:ascii="Times New Roman" w:hAnsi="Times New Roman"/>
          <w:b w:val="0"/>
          <w:bCs w:val="0"/>
          <w:sz w:val="24"/>
          <w:szCs w:val="24"/>
          <w:lang w:val="en-US" w:eastAsia="ro-RO"/>
        </w:rPr>
      </w:pPr>
    </w:p>
    <w:p w14:paraId="571792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angajat(</w:t>
      </w:r>
    </w:p>
    <w:p w14:paraId="51C240B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id_angajat NUMBER(*,0) CONSTRAINT pk_angajat PRIMARY KEY,</w:t>
      </w:r>
    </w:p>
    <w:p w14:paraId="056E3E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 DATE CONSTRAINT nn_angajat_data_angjare NOT NULL,</w:t>
      </w:r>
    </w:p>
    <w:p w14:paraId="56BFF1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 NUMBER(20,2) CONSTRAINT ck_angajat_salariu CHECK (salariu &gt; 0) NOT NULL,</w:t>
      </w:r>
    </w:p>
    <w:p w14:paraId="2D7E72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NUMBER(*,0) CONSTRAINT fk_angajat_filiala REFERENCES filiala(id_filiala) ON DELETE CASCADE NOT NULL ,</w:t>
      </w:r>
    </w:p>
    <w:p w14:paraId="17C431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NUMBER(*,0) CONSTRAINT fk_angajat_angajat REFERENCES angajat(id_angajat),</w:t>
      </w:r>
    </w:p>
    <w:p w14:paraId="04A8F3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fk_angajat_persoana FOREIGN KEY (id_angajat) REFERENCES  persoana(id_persoana) ON DELETE CASCADE</w:t>
      </w:r>
    </w:p>
    <w:p w14:paraId="6A6469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440FD4E">
      <w:pPr>
        <w:numPr>
          <w:ilvl w:val="0"/>
          <w:numId w:val="0"/>
        </w:numPr>
        <w:spacing w:line="360" w:lineRule="auto"/>
        <w:ind w:leftChars="0"/>
        <w:jc w:val="both"/>
        <w:rPr>
          <w:rFonts w:hint="default" w:ascii="Times New Roman" w:hAnsi="Times New Roman"/>
          <w:b w:val="0"/>
          <w:bCs w:val="0"/>
          <w:sz w:val="24"/>
          <w:szCs w:val="24"/>
          <w:lang w:val="en-US" w:eastAsia="ro-RO"/>
        </w:rPr>
      </w:pPr>
    </w:p>
    <w:p w14:paraId="1A924D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receptionist(</w:t>
      </w:r>
    </w:p>
    <w:p w14:paraId="11DC87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 NUMBER(*,0) CONSTRAINT pk_receptionist PRIMARY KEY,</w:t>
      </w:r>
    </w:p>
    <w:p w14:paraId="109DC3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 VARCHAR2(1) CONSTRAINT ck_receptionist_program_complet CHECK(program_complet IN ('Y','N')),</w:t>
      </w:r>
    </w:p>
    <w:p w14:paraId="16EA82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fk_receptionist_angajat FOREIGN KEY (id_receptionist) REFERENCES  angajat(id_angajat) ON DELETE CASCADE</w:t>
      </w:r>
    </w:p>
    <w:p w14:paraId="794076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9739076">
      <w:pPr>
        <w:numPr>
          <w:ilvl w:val="0"/>
          <w:numId w:val="0"/>
        </w:numPr>
        <w:spacing w:line="360" w:lineRule="auto"/>
        <w:ind w:leftChars="0"/>
        <w:jc w:val="both"/>
        <w:rPr>
          <w:rFonts w:hint="default" w:ascii="Times New Roman" w:hAnsi="Times New Roman"/>
          <w:b w:val="0"/>
          <w:bCs w:val="0"/>
          <w:sz w:val="24"/>
          <w:szCs w:val="24"/>
          <w:lang w:val="en-US" w:eastAsia="ro-RO"/>
        </w:rPr>
      </w:pPr>
    </w:p>
    <w:p w14:paraId="3D73E7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antrenor(</w:t>
      </w:r>
    </w:p>
    <w:p w14:paraId="52E128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id_antrenor NUMBER(*,0) CONSTRAINT pk_antrenor PRIMARY KEY,</w:t>
      </w:r>
    </w:p>
    <w:p w14:paraId="19FF10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 VARCHAR2(40) CONSTRAINT nn_antrenor_studii NOT NULL,</w:t>
      </w:r>
    </w:p>
    <w:p w14:paraId="582886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fk_antrenor_angajat FOREIGN KEY (id_antrenor) REFERENCES  angajat(id_angajat) ON DELETE CASCADE</w:t>
      </w:r>
    </w:p>
    <w:p w14:paraId="694D188D">
      <w:pPr>
        <w:numPr>
          <w:ilvl w:val="0"/>
          <w:numId w:val="0"/>
        </w:numPr>
        <w:spacing w:line="360" w:lineRule="auto"/>
        <w:ind w:leftChars="0"/>
        <w:jc w:val="both"/>
        <w:rPr>
          <w:rFonts w:hint="default" w:ascii="Times New Roman" w:hAnsi="Times New Roman"/>
          <w:b w:val="0"/>
          <w:bCs w:val="0"/>
          <w:sz w:val="24"/>
          <w:szCs w:val="24"/>
          <w:lang w:val="en-US" w:eastAsia="ro-RO"/>
        </w:rPr>
      </w:pPr>
    </w:p>
    <w:p w14:paraId="4FDCB1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5FAAC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furnizor(</w:t>
      </w:r>
    </w:p>
    <w:p w14:paraId="26244B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NUMBER(*,0) CONSTRAINT pk_furnizor PRIMARY KEY,</w:t>
      </w:r>
    </w:p>
    <w:p w14:paraId="4722240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 CONSTRAINT nn_furnizor_nume NOT NULL,</w:t>
      </w:r>
    </w:p>
    <w:p w14:paraId="6EFB0FF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 NUMBER(10,0) CONSTRAINT ck_furnizor_cod_fiscal NOT NULL UNIQUE,</w:t>
      </w:r>
    </w:p>
    <w:p w14:paraId="44EB83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 NUMBER(*,0) CONSTRAINT fk_furnizor_adresa REFERENCES adresa(id_adresa) NOT NULL UNIQUE</w:t>
      </w:r>
    </w:p>
    <w:p w14:paraId="3981868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1F547BA">
      <w:pPr>
        <w:numPr>
          <w:ilvl w:val="0"/>
          <w:numId w:val="0"/>
        </w:numPr>
        <w:spacing w:line="360" w:lineRule="auto"/>
        <w:ind w:leftChars="0"/>
        <w:jc w:val="both"/>
        <w:rPr>
          <w:rFonts w:hint="default" w:ascii="Times New Roman" w:hAnsi="Times New Roman"/>
          <w:b w:val="0"/>
          <w:bCs w:val="0"/>
          <w:sz w:val="24"/>
          <w:szCs w:val="24"/>
          <w:lang w:val="en-US" w:eastAsia="ro-RO"/>
        </w:rPr>
      </w:pPr>
    </w:p>
    <w:p w14:paraId="057AB14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echipament(</w:t>
      </w:r>
    </w:p>
    <w:p w14:paraId="46209F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NUMBER(*,0) CONSTRAINT pk_echipament PRIMARY KEY,</w:t>
      </w:r>
    </w:p>
    <w:p w14:paraId="268C47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 CONSTRAINT nn_echipament_nume NOT NULL,</w:t>
      </w:r>
    </w:p>
    <w:p w14:paraId="3EEDAB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DATE CONSTRAINT nn_echipament_data_instalare NOT NULL,</w:t>
      </w:r>
    </w:p>
    <w:p w14:paraId="21DAB3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DATE CONSTRAINT nn_echipament_data_revizie NOT NULL ,</w:t>
      </w:r>
    </w:p>
    <w:p w14:paraId="249FB5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NUMBER(*,0) CONSTRAINT fk_echipament_filiala REFERENCES filiala(id_filiala) NOT NULL,</w:t>
      </w:r>
    </w:p>
    <w:p w14:paraId="725EB29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NUMBER(*,0) CONSTRAINT fk_echipament_furnizor REFERENCES furnizor(id_furnizor) NOT NULL,</w:t>
      </w:r>
    </w:p>
    <w:p w14:paraId="193A6A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ck_echipament_instalare_revizie CHECK(data_instalare &lt;= data_revizie)</w:t>
      </w:r>
    </w:p>
    <w:p w14:paraId="782DFC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D2E3F2F">
      <w:pPr>
        <w:numPr>
          <w:ilvl w:val="0"/>
          <w:numId w:val="0"/>
        </w:numPr>
        <w:spacing w:line="360" w:lineRule="auto"/>
        <w:ind w:leftChars="0"/>
        <w:jc w:val="both"/>
        <w:rPr>
          <w:rFonts w:hint="default" w:ascii="Times New Roman" w:hAnsi="Times New Roman"/>
          <w:b w:val="0"/>
          <w:bCs w:val="0"/>
          <w:sz w:val="24"/>
          <w:szCs w:val="24"/>
          <w:lang w:val="en-US" w:eastAsia="ro-RO"/>
        </w:rPr>
      </w:pPr>
    </w:p>
    <w:p w14:paraId="4022E88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tip_abonament (</w:t>
      </w:r>
    </w:p>
    <w:p w14:paraId="023A4F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 VARCHAR2(40) CONSTRAINT pk_tip_abonament PRIMARY KEY  CHECK (nume_tip IN ( 'lunar', 'trimestrial', 'bianual' ,'anual','extins')),</w:t>
      </w:r>
    </w:p>
    <w:p w14:paraId="42246AF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 NUMBER(8,2) CONSTRAINT ck_tip_abonament_pret NOT NULL UNIQUE</w:t>
      </w:r>
    </w:p>
    <w:p w14:paraId="6C402E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9CD22AB">
      <w:pPr>
        <w:numPr>
          <w:ilvl w:val="0"/>
          <w:numId w:val="0"/>
        </w:numPr>
        <w:spacing w:line="360" w:lineRule="auto"/>
        <w:ind w:leftChars="0"/>
        <w:jc w:val="both"/>
        <w:rPr>
          <w:rFonts w:hint="default" w:ascii="Times New Roman" w:hAnsi="Times New Roman"/>
          <w:b w:val="0"/>
          <w:bCs w:val="0"/>
          <w:sz w:val="24"/>
          <w:szCs w:val="24"/>
          <w:lang w:val="en-US" w:eastAsia="ro-RO"/>
        </w:rPr>
      </w:pPr>
    </w:p>
    <w:p w14:paraId="5CC9BB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abonament(</w:t>
      </w:r>
    </w:p>
    <w:p w14:paraId="2D410D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id_abonament NUMBER(*,0) CONSTRAINT pk_abonament PRIMARY KEY,</w:t>
      </w:r>
    </w:p>
    <w:p w14:paraId="0387A0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 VARCHAR2(40) CONSTRAINT fk_abonament_tip_abonament REFERENCES tip_abonament(nume_tip) NOT NULL,</w:t>
      </w:r>
    </w:p>
    <w:p w14:paraId="3CF629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NUMBER(*,0) CONSTRAINT fk_abonament_client REFERENCES client(id_client) NOT NULL UNIQUE,</w:t>
      </w:r>
    </w:p>
    <w:p w14:paraId="73B027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 DATE CONSTRAINT nn_abonament_data_intregistrare NOT NULL</w:t>
      </w:r>
    </w:p>
    <w:p w14:paraId="7C53C9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13430D7">
      <w:pPr>
        <w:numPr>
          <w:ilvl w:val="0"/>
          <w:numId w:val="0"/>
        </w:numPr>
        <w:spacing w:line="360" w:lineRule="auto"/>
        <w:ind w:leftChars="0"/>
        <w:jc w:val="both"/>
        <w:rPr>
          <w:rFonts w:hint="default" w:ascii="Times New Roman" w:hAnsi="Times New Roman"/>
          <w:b w:val="0"/>
          <w:bCs w:val="0"/>
          <w:sz w:val="24"/>
          <w:szCs w:val="24"/>
          <w:lang w:val="en-US" w:eastAsia="ro-RO"/>
        </w:rPr>
      </w:pPr>
    </w:p>
    <w:p w14:paraId="6F0E99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comanda(</w:t>
      </w:r>
    </w:p>
    <w:p w14:paraId="34099A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 NUMBER(*,0) CONSTRAINT pk_comanda PRIMARY KEY,</w:t>
      </w:r>
    </w:p>
    <w:p w14:paraId="5EDE44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 NUMBER(*,0) CONSTRAINT fk_comanda_receptionist REFERENCES receptionist(id_receptionist) NOT NULL,</w:t>
      </w:r>
    </w:p>
    <w:p w14:paraId="0190F3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NUMBER(*,0) CONSTRAINT fk_comanda_client REFERENCES client(id_client) NOT NULL,</w:t>
      </w:r>
    </w:p>
    <w:p w14:paraId="2B4ECF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 DATE CONSTRAINT nn_comanda_data_comandare NOT NULL,</w:t>
      </w:r>
    </w:p>
    <w:p w14:paraId="64D6B3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 VARCHAR2(255)</w:t>
      </w:r>
    </w:p>
    <w:p w14:paraId="669321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CB102F8">
      <w:pPr>
        <w:numPr>
          <w:ilvl w:val="0"/>
          <w:numId w:val="0"/>
        </w:numPr>
        <w:spacing w:line="360" w:lineRule="auto"/>
        <w:ind w:leftChars="0"/>
        <w:jc w:val="both"/>
        <w:rPr>
          <w:rFonts w:hint="default" w:ascii="Times New Roman" w:hAnsi="Times New Roman"/>
          <w:b w:val="0"/>
          <w:bCs w:val="0"/>
          <w:sz w:val="24"/>
          <w:szCs w:val="24"/>
          <w:lang w:val="en-US" w:eastAsia="ro-RO"/>
        </w:rPr>
      </w:pPr>
    </w:p>
    <w:p w14:paraId="6C4B2C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supliment (</w:t>
      </w:r>
    </w:p>
    <w:p w14:paraId="5CD7AA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 NUMBER(*,0) CONSTRAINT pk_supliment PRIMARY KEY,</w:t>
      </w:r>
    </w:p>
    <w:p w14:paraId="418AF0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VARCHAR2(50) CONSTRAINT nn_supliment_nume NOT NULL,</w:t>
      </w:r>
    </w:p>
    <w:p w14:paraId="6BF7384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 VARCHAR2(255),</w:t>
      </w:r>
    </w:p>
    <w:p w14:paraId="37062E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 NUMBER(10,4)CONSTRAINT nn_suplimen_calorii NOT NULL,</w:t>
      </w:r>
    </w:p>
    <w:p w14:paraId="49865E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 NUMBER(10,4) CONSTRAINT nn_supliment_pret NOT NULL</w:t>
      </w:r>
    </w:p>
    <w:p w14:paraId="5227EB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4A7714BF">
      <w:pPr>
        <w:numPr>
          <w:ilvl w:val="0"/>
          <w:numId w:val="0"/>
        </w:numPr>
        <w:spacing w:line="360" w:lineRule="auto"/>
        <w:ind w:leftChars="0"/>
        <w:jc w:val="both"/>
        <w:rPr>
          <w:rFonts w:hint="default" w:ascii="Times New Roman" w:hAnsi="Times New Roman"/>
          <w:b w:val="0"/>
          <w:bCs w:val="0"/>
          <w:sz w:val="24"/>
          <w:szCs w:val="24"/>
          <w:lang w:val="en-US" w:eastAsia="ro-RO"/>
        </w:rPr>
      </w:pPr>
    </w:p>
    <w:p w14:paraId="542FCB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aprovizionare (</w:t>
      </w:r>
    </w:p>
    <w:p w14:paraId="057F30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NUMBER(*,0),</w:t>
      </w:r>
    </w:p>
    <w:p w14:paraId="532701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 NUMBER(*,0),</w:t>
      </w:r>
    </w:p>
    <w:p w14:paraId="5379BC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 NUMBER(4) CONSTRAINT ck_aprovizionare_cantitate CHECK(cantitate &gt; 0) NOT NULL,</w:t>
      </w:r>
    </w:p>
    <w:p w14:paraId="50F4C2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pk_aprovizionare PRIMARY KEY (id_furnizor,id_supliment),</w:t>
      </w:r>
    </w:p>
    <w:p w14:paraId="239679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fk_aprovizionare_furnizor FOREIGN KEY (id_furnizor) REFERENCES furnizor(id_furnizor),</w:t>
      </w:r>
    </w:p>
    <w:p w14:paraId="700CA9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fk_aprovizionare_supliment FOREIGN KEY (id_supliment) REFERENCES supliment(id_supliment)</w:t>
      </w:r>
    </w:p>
    <w:p w14:paraId="1A9E5137">
      <w:pPr>
        <w:numPr>
          <w:ilvl w:val="0"/>
          <w:numId w:val="0"/>
        </w:numPr>
        <w:spacing w:line="360" w:lineRule="auto"/>
        <w:ind w:leftChars="0"/>
        <w:jc w:val="both"/>
        <w:rPr>
          <w:rFonts w:hint="default" w:ascii="Times New Roman" w:hAnsi="Times New Roman"/>
          <w:b w:val="0"/>
          <w:bCs w:val="0"/>
          <w:sz w:val="24"/>
          <w:szCs w:val="24"/>
          <w:lang w:val="en-US" w:eastAsia="ro-RO"/>
        </w:rPr>
      </w:pPr>
    </w:p>
    <w:p w14:paraId="282ED3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22D2CBB">
      <w:pPr>
        <w:numPr>
          <w:ilvl w:val="0"/>
          <w:numId w:val="0"/>
        </w:numPr>
        <w:spacing w:line="360" w:lineRule="auto"/>
        <w:ind w:leftChars="0"/>
        <w:jc w:val="both"/>
        <w:rPr>
          <w:rFonts w:hint="default" w:ascii="Times New Roman" w:hAnsi="Times New Roman"/>
          <w:b w:val="0"/>
          <w:bCs w:val="0"/>
          <w:sz w:val="24"/>
          <w:szCs w:val="24"/>
          <w:lang w:val="en-US" w:eastAsia="ro-RO"/>
        </w:rPr>
      </w:pPr>
    </w:p>
    <w:p w14:paraId="47DB3B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informatii_comanda (</w:t>
      </w:r>
    </w:p>
    <w:p w14:paraId="30BEB5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 NUMBER(*,0),</w:t>
      </w:r>
    </w:p>
    <w:p w14:paraId="581BD1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 NUMBER(*,0),</w:t>
      </w:r>
    </w:p>
    <w:p w14:paraId="1F945F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 NUMBER(4) CONSTRAINT ck_ic_cantitate CHECK(cantitate &gt; 0) NOT NULL,</w:t>
      </w:r>
    </w:p>
    <w:p w14:paraId="71D6F1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pk_informatii_comanda PRIMARY KEY (id_comanda,id_supliment),</w:t>
      </w:r>
    </w:p>
    <w:p w14:paraId="3224FE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fk_ic_comanda FOREIGN KEY (id_comanda) REFERENCES comanda(id_comanda),</w:t>
      </w:r>
    </w:p>
    <w:p w14:paraId="21EFA4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fk_ic_supliment FOREIGN KEY (id_supliment) REFERENCES supliment(id_supliment)</w:t>
      </w:r>
    </w:p>
    <w:p w14:paraId="02F87B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4E8B6DB">
      <w:pPr>
        <w:numPr>
          <w:ilvl w:val="0"/>
          <w:numId w:val="0"/>
        </w:numPr>
        <w:spacing w:line="360" w:lineRule="auto"/>
        <w:ind w:leftChars="0"/>
        <w:jc w:val="both"/>
        <w:rPr>
          <w:rFonts w:hint="default" w:ascii="Times New Roman" w:hAnsi="Times New Roman"/>
          <w:b w:val="0"/>
          <w:bCs w:val="0"/>
          <w:sz w:val="24"/>
          <w:szCs w:val="24"/>
          <w:lang w:val="en-US" w:eastAsia="ro-RO"/>
        </w:rPr>
      </w:pPr>
    </w:p>
    <w:p w14:paraId="0BC9462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account_mapping(</w:t>
      </w:r>
    </w:p>
    <w:p w14:paraId="7BA8DCA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NUMBER(*,0) CONSTRAINT pk_account_mapping PRIMARY KEY,</w:t>
      </w:r>
    </w:p>
    <w:p w14:paraId="585652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VARCHAR2(128) UNIQUE</w:t>
      </w:r>
    </w:p>
    <w:p w14:paraId="60768A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BA4B084">
      <w:pPr>
        <w:numPr>
          <w:ilvl w:val="0"/>
          <w:numId w:val="0"/>
        </w:numPr>
        <w:spacing w:line="360" w:lineRule="auto"/>
        <w:ind w:leftChars="0"/>
        <w:jc w:val="both"/>
        <w:rPr>
          <w:rFonts w:hint="default" w:ascii="Times New Roman" w:hAnsi="Times New Roman"/>
          <w:b w:val="0"/>
          <w:bCs w:val="0"/>
          <w:sz w:val="24"/>
          <w:szCs w:val="24"/>
          <w:lang w:val="en-US" w:eastAsia="ro-RO"/>
        </w:rPr>
      </w:pPr>
    </w:p>
    <w:p w14:paraId="183C35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372344F1">
      <w:pPr>
        <w:numPr>
          <w:ilvl w:val="0"/>
          <w:numId w:val="0"/>
        </w:numPr>
        <w:spacing w:line="360" w:lineRule="auto"/>
        <w:ind w:leftChars="0"/>
        <w:jc w:val="both"/>
        <w:rPr>
          <w:rFonts w:hint="default" w:ascii="Times New Roman" w:hAnsi="Times New Roman"/>
          <w:b w:val="0"/>
          <w:bCs w:val="0"/>
          <w:sz w:val="24"/>
          <w:szCs w:val="24"/>
          <w:lang w:val="en-US" w:eastAsia="ro-RO"/>
        </w:rPr>
      </w:pPr>
    </w:p>
    <w:p w14:paraId="548F49EB">
      <w:pPr>
        <w:numPr>
          <w:ilvl w:val="0"/>
          <w:numId w:val="0"/>
        </w:numPr>
        <w:spacing w:line="360" w:lineRule="auto"/>
        <w:ind w:leftChars="0"/>
        <w:jc w:val="both"/>
        <w:rPr>
          <w:rFonts w:hint="default" w:ascii="Times New Roman" w:hAnsi="Times New Roman"/>
          <w:b w:val="0"/>
          <w:bCs w:val="0"/>
          <w:sz w:val="24"/>
          <w:szCs w:val="24"/>
          <w:lang w:val="en-US" w:eastAsia="ro-RO"/>
        </w:rPr>
      </w:pPr>
    </w:p>
    <w:p w14:paraId="3EF153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logger(</w:t>
      </w:r>
    </w:p>
    <w:p w14:paraId="21451D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id_logger NUMBER(*,0) CONSTRAINT pk_logger PRIMARY KEY,</w:t>
      </w:r>
    </w:p>
    <w:p w14:paraId="63E5B8E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message VARCHAR2(255),</w:t>
      </w:r>
    </w:p>
    <w:p w14:paraId="655767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message_type VARCHAR2(1)CONSTRAINT ck_logger_message_type CHECK (message_type IN('E','W','I')),</w:t>
      </w:r>
    </w:p>
    <w:p w14:paraId="0915668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created_by VARCHAR2(40)CONSTRAINT nn_logger_created_by NOT NULL,</w:t>
      </w:r>
    </w:p>
    <w:p w14:paraId="6BDD21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created_at TIMESTAMP CONSTRAINT nn_logger_created_at NOT NULL</w:t>
      </w:r>
    </w:p>
    <w:p w14:paraId="3524CD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DCDDB79">
      <w:pPr>
        <w:numPr>
          <w:ilvl w:val="0"/>
          <w:numId w:val="0"/>
        </w:numPr>
        <w:spacing w:line="360" w:lineRule="auto"/>
        <w:ind w:leftChars="0"/>
        <w:jc w:val="both"/>
        <w:rPr>
          <w:rFonts w:hint="default" w:ascii="Times New Roman" w:hAnsi="Times New Roman"/>
          <w:b w:val="0"/>
          <w:bCs w:val="0"/>
          <w:sz w:val="24"/>
          <w:szCs w:val="24"/>
          <w:lang w:val="en-US" w:eastAsia="ro-RO"/>
        </w:rPr>
      </w:pPr>
    </w:p>
    <w:p w14:paraId="10C00E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logger_utils IS</w:t>
      </w:r>
    </w:p>
    <w:p w14:paraId="3500E9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 cod NUMBER);</w:t>
      </w:r>
    </w:p>
    <w:p w14:paraId="3C75709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w:t>
      </w:r>
    </w:p>
    <w:p w14:paraId="7CD714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logger_utils;</w:t>
      </w:r>
    </w:p>
    <w:p w14:paraId="34AFEA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1528CDD">
      <w:pPr>
        <w:numPr>
          <w:ilvl w:val="0"/>
          <w:numId w:val="0"/>
        </w:numPr>
        <w:spacing w:line="360" w:lineRule="auto"/>
        <w:ind w:leftChars="0"/>
        <w:jc w:val="both"/>
        <w:rPr>
          <w:rFonts w:hint="default" w:ascii="Times New Roman" w:hAnsi="Times New Roman"/>
          <w:b w:val="0"/>
          <w:bCs w:val="0"/>
          <w:sz w:val="24"/>
          <w:szCs w:val="24"/>
          <w:lang w:val="en-US" w:eastAsia="ro-RO"/>
        </w:rPr>
      </w:pPr>
    </w:p>
    <w:p w14:paraId="1A0B20BA">
      <w:pPr>
        <w:numPr>
          <w:ilvl w:val="0"/>
          <w:numId w:val="0"/>
        </w:numPr>
        <w:spacing w:line="360" w:lineRule="auto"/>
        <w:ind w:leftChars="0"/>
        <w:jc w:val="both"/>
        <w:rPr>
          <w:rFonts w:hint="default" w:ascii="Times New Roman" w:hAnsi="Times New Roman"/>
          <w:b w:val="0"/>
          <w:bCs w:val="0"/>
          <w:sz w:val="24"/>
          <w:szCs w:val="24"/>
          <w:lang w:val="en-US" w:eastAsia="ro-RO"/>
        </w:rPr>
      </w:pPr>
    </w:p>
    <w:p w14:paraId="4DDF82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PRAGMA AUTONOMOUS_TRANSACTION este necesara, deoarece functia</w:t>
      </w:r>
    </w:p>
    <w:p w14:paraId="1FCB28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RAISE_APPLICATION_ERROR opreste tranzactia originala, ceea ce impiedica</w:t>
      </w:r>
    </w:p>
    <w:p w14:paraId="13D1DC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inserarea in Logger. In acest caz folosirea acesteia nu conduce</w:t>
      </w:r>
    </w:p>
    <w:p w14:paraId="528C051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la probleme pentru ca nu folosim date </w:t>
      </w:r>
    </w:p>
    <w:p w14:paraId="324BCA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din noua tranzactie in cea originala.</w:t>
      </w:r>
    </w:p>
    <w:p w14:paraId="70E942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logger_utils IS</w:t>
      </w:r>
    </w:p>
    <w:p w14:paraId="589496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 cod NUMBER) IS</w:t>
      </w:r>
    </w:p>
    <w:p w14:paraId="151D5B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PRAGMA autonomous_transaction;</w:t>
      </w:r>
    </w:p>
    <w:p w14:paraId="3E9762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0F2807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logger(message, message_type,created_by, created_at) </w:t>
      </w:r>
    </w:p>
    <w:p w14:paraId="225803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VALUES (substr(mesaj,1,255), tip_mesaj,user, TO_DATE(to_char(sysdate, 'DD-MON-YYYY HH24:MI:SS'), 'DD-MON-YYYY HH24:MI:SS'));</w:t>
      </w:r>
    </w:p>
    <w:p w14:paraId="188EDB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347D68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raise_application_error(cod,mesaj);</w:t>
      </w:r>
    </w:p>
    <w:p w14:paraId="49FE66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dbms_output.put_line(cod || ' : '||mesaj);</w:t>
      </w:r>
    </w:p>
    <w:p w14:paraId="76638EB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49CE80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71C69F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ROLLBACK;</w:t>
      </w:r>
    </w:p>
    <w:p w14:paraId="6E924B1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raise_application_error(sqlcode,sqlerrm);</w:t>
      </w:r>
    </w:p>
    <w:p w14:paraId="0AA05C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logger_entry;</w:t>
      </w:r>
    </w:p>
    <w:p w14:paraId="59B8257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 IS</w:t>
      </w:r>
    </w:p>
    <w:p w14:paraId="5A4F11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PRAGMA autonomous_transaction;</w:t>
      </w:r>
    </w:p>
    <w:p w14:paraId="074C02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F4BEC9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dbms_output.put_line(tip_mesaj || ' : '||mesaj);</w:t>
      </w:r>
    </w:p>
    <w:p w14:paraId="6B4A1D2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logger(message, message_type,created_by, created_at)  VALUES </w:t>
      </w:r>
    </w:p>
    <w:p w14:paraId="6699AF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(substr(mesaj,1,255), tip_mesaj,user, TO_DATE(to_char(sysdate, 'DD-MON-YYYY HH24:MI:SS'), 'DD-MON-YYYY HH24:MI:SS'));</w:t>
      </w:r>
    </w:p>
    <w:p w14:paraId="3A12F2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45EE094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4D980E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logger_utils;</w:t>
      </w:r>
    </w:p>
    <w:p w14:paraId="216DEF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1B50A45">
      <w:pPr>
        <w:numPr>
          <w:ilvl w:val="0"/>
          <w:numId w:val="0"/>
        </w:numPr>
        <w:spacing w:line="360" w:lineRule="auto"/>
        <w:ind w:leftChars="0"/>
        <w:jc w:val="both"/>
        <w:rPr>
          <w:rFonts w:hint="default" w:ascii="Times New Roman" w:hAnsi="Times New Roman"/>
          <w:b w:val="0"/>
          <w:bCs w:val="0"/>
          <w:sz w:val="24"/>
          <w:szCs w:val="24"/>
          <w:lang w:val="en-US" w:eastAsia="ro-RO"/>
        </w:rPr>
      </w:pPr>
    </w:p>
    <w:p w14:paraId="712142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sequence_utils IS</w:t>
      </w:r>
    </w:p>
    <w:p w14:paraId="6D2C21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create_sequence(p_seq_name IN VARCHAR2);</w:t>
      </w:r>
    </w:p>
    <w:p w14:paraId="5CB776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create_sequence_trigger (p_tbl_name IN VARCHAR2);</w:t>
      </w:r>
    </w:p>
    <w:p w14:paraId="009F84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sequence_utils;</w:t>
      </w:r>
    </w:p>
    <w:p w14:paraId="7C8C04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3B694A9">
      <w:pPr>
        <w:numPr>
          <w:ilvl w:val="0"/>
          <w:numId w:val="0"/>
        </w:numPr>
        <w:spacing w:line="360" w:lineRule="auto"/>
        <w:ind w:leftChars="0"/>
        <w:jc w:val="both"/>
        <w:rPr>
          <w:rFonts w:hint="default" w:ascii="Times New Roman" w:hAnsi="Times New Roman"/>
          <w:b w:val="0"/>
          <w:bCs w:val="0"/>
          <w:sz w:val="24"/>
          <w:szCs w:val="24"/>
          <w:lang w:val="en-US" w:eastAsia="ro-RO"/>
        </w:rPr>
      </w:pPr>
    </w:p>
    <w:p w14:paraId="184B68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sequence_utils IS</w:t>
      </w:r>
    </w:p>
    <w:p w14:paraId="28F8A5B3">
      <w:pPr>
        <w:numPr>
          <w:ilvl w:val="0"/>
          <w:numId w:val="0"/>
        </w:numPr>
        <w:spacing w:line="360" w:lineRule="auto"/>
        <w:ind w:leftChars="0"/>
        <w:jc w:val="both"/>
        <w:rPr>
          <w:rFonts w:hint="default" w:ascii="Times New Roman" w:hAnsi="Times New Roman"/>
          <w:b w:val="0"/>
          <w:bCs w:val="0"/>
          <w:sz w:val="24"/>
          <w:szCs w:val="24"/>
          <w:lang w:val="en-US" w:eastAsia="ro-RO"/>
        </w:rPr>
      </w:pPr>
    </w:p>
    <w:p w14:paraId="3EBE57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create_sequence(p_seq_name IN VARCHAR2) IS</w:t>
      </w:r>
    </w:p>
    <w:p w14:paraId="5B67F7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INT;</w:t>
      </w:r>
    </w:p>
    <w:p w14:paraId="5993B5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seq_name VARCHAR2(128);</w:t>
      </w:r>
    </w:p>
    <w:p w14:paraId="4EC0BC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F9039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dbms_output.put_line(p_seq_name);</w:t>
      </w:r>
    </w:p>
    <w:p w14:paraId="4BD4B9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seq_name:=dbms_assert.simple_sql_name(p_seq_name);</w:t>
      </w:r>
    </w:p>
    <w:p w14:paraId="015584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dbms_output.put_line(seq_name);</w:t>
      </w:r>
    </w:p>
    <w:p w14:paraId="780166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INTO seq_count FROM user_sequences WHERE sequence_name = upper(seq_name);</w:t>
      </w:r>
    </w:p>
    <w:p w14:paraId="1FC572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&gt; 0 THEN</w:t>
      </w:r>
    </w:p>
    <w:p w14:paraId="702455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'DROP SEQUENCE '|| seq_name; </w:t>
      </w:r>
    </w:p>
    <w:p w14:paraId="26E17A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1C800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SEQUENCE ' || seq_name || ' START WITH 1 INCREMENT BY 1';</w:t>
      </w:r>
    </w:p>
    <w:p w14:paraId="0D3352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70A979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0A8D69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logger_utils.logger_entry(sqlerrm,'E',sqlcode);</w:t>
      </w:r>
    </w:p>
    <w:p w14:paraId="01F446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create_sequence;</w:t>
      </w:r>
    </w:p>
    <w:p w14:paraId="7D2CA7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999D9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create_sequence_trigger (p_tbl_name IN VARCHAR2) IS</w:t>
      </w:r>
    </w:p>
    <w:p w14:paraId="4EC1BB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count_tables NUMBER;</w:t>
      </w:r>
    </w:p>
    <w:p w14:paraId="01E1E9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v_id_count INT;</w:t>
      </w:r>
    </w:p>
    <w:p w14:paraId="23156E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no_id EXCEPTION;</w:t>
      </w:r>
    </w:p>
    <w:p w14:paraId="5B0592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table_not_found EXCEPTION;</w:t>
      </w:r>
    </w:p>
    <w:p w14:paraId="711A3E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tbl_name VARCHAR2(128);</w:t>
      </w:r>
    </w:p>
    <w:p w14:paraId="109F83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B796B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dbms_output.put_line(p_tbl_name);</w:t>
      </w:r>
    </w:p>
    <w:p w14:paraId="2CC169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tbl_name:=dbms_assert.simple_sql_name(p_tbl_name);</w:t>
      </w:r>
    </w:p>
    <w:p w14:paraId="710A282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dbms_output.put_line(tbl_name);</w:t>
      </w:r>
    </w:p>
    <w:p w14:paraId="2F2BB0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65B2DB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count_tables</w:t>
      </w:r>
    </w:p>
    <w:p w14:paraId="108F7B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all_tables</w:t>
      </w:r>
    </w:p>
    <w:p w14:paraId="0C7233A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table_name = upper(tbl_name);</w:t>
      </w:r>
    </w:p>
    <w:p w14:paraId="6E589F1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D2F88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count_tables = 0 THEN</w:t>
      </w:r>
    </w:p>
    <w:p w14:paraId="06797D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table_not_found;</w:t>
      </w:r>
    </w:p>
    <w:p w14:paraId="36B6B2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01F0DF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C9EBA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w:t>
      </w:r>
    </w:p>
    <w:p w14:paraId="3D4D40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FROM all_tab_columns WHERE upper(table_name) = upper(''' || tbl_name || </w:t>
      </w:r>
    </w:p>
    <w:p w14:paraId="5C6AE7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AND upper(column_name) = upper(''id_' || tbl_name || ''')' INTO v_id_count;</w:t>
      </w:r>
    </w:p>
    <w:p w14:paraId="1593602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759F9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v_id_count=0 THEN</w:t>
      </w:r>
    </w:p>
    <w:p w14:paraId="24890B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no_id;</w:t>
      </w:r>
    </w:p>
    <w:p w14:paraId="52ADA3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DB9B4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create_sequence(tbl_name ||'_seq');</w:t>
      </w:r>
    </w:p>
    <w:p w14:paraId="1EEC4B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60775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OR REPLACE TRIGGER ' || tbl_name || </w:t>
      </w:r>
    </w:p>
    <w:p w14:paraId="13D202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'_trigger BEFORE INSERT ON ' || tbl_name || </w:t>
      </w:r>
    </w:p>
    <w:p w14:paraId="0AAC6E0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FOR EACH ROW BEGIN SELECT ' ||tbl_name||'_seq.NEXTVAL INTO :NEW.id_'||</w:t>
      </w:r>
    </w:p>
    <w:p w14:paraId="04C7B8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lower(tbl_name)||' FROM dual; END;';</w:t>
      </w:r>
    </w:p>
    <w:p w14:paraId="2FB3D4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73C459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no_id THEN</w:t>
      </w:r>
    </w:p>
    <w:p w14:paraId="7BAEB0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logger_utils.logger_entry('Column named id_'|| tbl_name || ' does not exist in '||tbl_name,'E',-20006);</w:t>
      </w:r>
    </w:p>
    <w:p w14:paraId="6522B2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table_not_found THEN</w:t>
      </w:r>
    </w:p>
    <w:p w14:paraId="6D51CA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logger_utils.logger_entry('Table '|| tbl_name || ' does not exist.','E',-20007);</w:t>
      </w:r>
    </w:p>
    <w:p w14:paraId="29883D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7406B0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01F497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create_sequence_trigger;</w:t>
      </w:r>
    </w:p>
    <w:p w14:paraId="1DCD0D3B">
      <w:pPr>
        <w:numPr>
          <w:ilvl w:val="0"/>
          <w:numId w:val="0"/>
        </w:numPr>
        <w:spacing w:line="360" w:lineRule="auto"/>
        <w:ind w:leftChars="0"/>
        <w:jc w:val="both"/>
        <w:rPr>
          <w:rFonts w:hint="default" w:ascii="Times New Roman" w:hAnsi="Times New Roman"/>
          <w:b w:val="0"/>
          <w:bCs w:val="0"/>
          <w:sz w:val="24"/>
          <w:szCs w:val="24"/>
          <w:lang w:val="en-US" w:eastAsia="ro-RO"/>
        </w:rPr>
      </w:pPr>
    </w:p>
    <w:p w14:paraId="0BC4D4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sequence_utils;</w:t>
      </w:r>
    </w:p>
    <w:p w14:paraId="7E4645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E130D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TRUNCATE TABLE logger;</w:t>
      </w:r>
    </w:p>
    <w:p w14:paraId="01FBAA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sequence_utils.create_sequence_trigger('Logger');</w:t>
      </w:r>
    </w:p>
    <w:p w14:paraId="4C9573E0">
      <w:pPr>
        <w:numPr>
          <w:ilvl w:val="0"/>
          <w:numId w:val="0"/>
        </w:numPr>
        <w:spacing w:line="360" w:lineRule="auto"/>
        <w:ind w:leftChars="0"/>
        <w:jc w:val="both"/>
        <w:rPr>
          <w:rFonts w:hint="default" w:ascii="Times New Roman" w:hAnsi="Times New Roman"/>
          <w:b w:val="0"/>
          <w:bCs w:val="0"/>
          <w:sz w:val="24"/>
          <w:szCs w:val="24"/>
          <w:lang w:val="en-US" w:eastAsia="ro-RO"/>
        </w:rPr>
      </w:pPr>
    </w:p>
    <w:p w14:paraId="0A4DCB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insert_into_account_mapping(</w:t>
      </w:r>
    </w:p>
    <w:p w14:paraId="76A9B0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NUMBER,acc_suff VARCHAR2</w:t>
      </w:r>
    </w:p>
    <w:p w14:paraId="105806B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 </w:t>
      </w:r>
    </w:p>
    <w:p w14:paraId="20A750C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 VARCHAR2(128);</w:t>
      </w:r>
    </w:p>
    <w:p w14:paraId="1FB07F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E7DDC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column_value INTO v_user FROM (</w:t>
      </w:r>
    </w:p>
    <w:p w14:paraId="4E3114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column_value,TO_NUMBER(regexp_substr(column_value, '[0-9]+$')) AS numeric_part</w:t>
      </w:r>
    </w:p>
    <w:p w14:paraId="3B8357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TABLE(sys.get_users_by_suffix(acc_suff))</w:t>
      </w:r>
    </w:p>
    <w:p w14:paraId="6A3672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NOT EXISTS(SELECT 1 FROM account_mapping WHERE username=upper(column_value))</w:t>
      </w:r>
    </w:p>
    <w:p w14:paraId="103FF6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ORDER BY numeric_part ASC)</w:t>
      </w:r>
    </w:p>
    <w:p w14:paraId="07A39B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ROWNUM =1 ;</w:t>
      </w:r>
    </w:p>
    <w:p w14:paraId="22DE88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dbms_output.put_line('user '||v_user);</w:t>
      </w:r>
    </w:p>
    <w:p w14:paraId="4336AC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account_mapping VALUES (id_persoana,upper(v_user));</w:t>
      </w:r>
    </w:p>
    <w:p w14:paraId="37D6DD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1BC6AB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443D18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'No avaialable account for the suffix '|| acc_suff,'E',-20020);</w:t>
      </w:r>
    </w:p>
    <w:p w14:paraId="4E9319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4AF09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0BE33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global_constants IS</w:t>
      </w:r>
    </w:p>
    <w:p w14:paraId="01D36C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persoana_seq CONSTANT VARCHAR2(20) := 'PERSOANA_SEQ_GLOBAL';</w:t>
      </w:r>
    </w:p>
    <w:p w14:paraId="5DEDC6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global_constants;</w:t>
      </w:r>
    </w:p>
    <w:p w14:paraId="7A2F27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152DE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42CAC991">
      <w:pPr>
        <w:numPr>
          <w:ilvl w:val="0"/>
          <w:numId w:val="0"/>
        </w:numPr>
        <w:spacing w:line="360" w:lineRule="auto"/>
        <w:ind w:leftChars="0"/>
        <w:jc w:val="both"/>
        <w:rPr>
          <w:rFonts w:hint="default" w:ascii="Times New Roman" w:hAnsi="Times New Roman"/>
          <w:b w:val="0"/>
          <w:bCs w:val="0"/>
          <w:sz w:val="24"/>
          <w:szCs w:val="24"/>
          <w:lang w:val="en-US" w:eastAsia="ro-RO"/>
        </w:rPr>
      </w:pPr>
    </w:p>
    <w:p w14:paraId="2A1581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multiple vizualizari si triggere de tipul instead of pentru a usura inserarea</w:t>
      </w:r>
    </w:p>
    <w:p w14:paraId="04702D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client_extins AS(</w:t>
      </w:r>
    </w:p>
    <w:p w14:paraId="5C78BC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c.id_client, p.nume, p.prenume,p.email,p.varsta, c.student</w:t>
      </w:r>
    </w:p>
    <w:p w14:paraId="080572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persoana p JOIN client c ON c.id_client = p.id_persoana</w:t>
      </w:r>
    </w:p>
    <w:p w14:paraId="498A9A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5959CBA">
      <w:pPr>
        <w:numPr>
          <w:ilvl w:val="0"/>
          <w:numId w:val="0"/>
        </w:numPr>
        <w:spacing w:line="360" w:lineRule="auto"/>
        <w:ind w:leftChars="0"/>
        <w:jc w:val="both"/>
        <w:rPr>
          <w:rFonts w:hint="default" w:ascii="Times New Roman" w:hAnsi="Times New Roman"/>
          <w:b w:val="0"/>
          <w:bCs w:val="0"/>
          <w:sz w:val="24"/>
          <w:szCs w:val="24"/>
          <w:lang w:val="en-US" w:eastAsia="ro-RO"/>
        </w:rPr>
      </w:pPr>
    </w:p>
    <w:p w14:paraId="1BAB27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client_extins_insert INSTEAD OF INSERT ON client_extins</w:t>
      </w:r>
    </w:p>
    <w:p w14:paraId="505CBEA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w:t>
      </w:r>
    </w:p>
    <w:p w14:paraId="4FB163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DECLARE</w:t>
      </w:r>
    </w:p>
    <w:p w14:paraId="5420C1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NUMBER;</w:t>
      </w:r>
    </w:p>
    <w:p w14:paraId="3CEDB0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seq_not_found EXCEPTION;</w:t>
      </w:r>
    </w:p>
    <w:p w14:paraId="32BE29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persoana.id_persoana%TYPE;</w:t>
      </w:r>
    </w:p>
    <w:p w14:paraId="03E312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DFEA3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w:t>
      </w:r>
    </w:p>
    <w:p w14:paraId="5F11A2D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seq_count </w:t>
      </w:r>
    </w:p>
    <w:p w14:paraId="78BCCB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user_sequences </w:t>
      </w:r>
    </w:p>
    <w:p w14:paraId="4C0A0D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sequence_name = global_constants.persoana_seq;</w:t>
      </w:r>
    </w:p>
    <w:p w14:paraId="0902C3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 0 THEN</w:t>
      </w:r>
    </w:p>
    <w:p w14:paraId="4E19B6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seq_not_found;</w:t>
      </w:r>
    </w:p>
    <w:p w14:paraId="75DDCA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A2194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 || global_constants.persoana_seq || '.NEXTVAL FROM dual' INTO id_nr;</w:t>
      </w:r>
    </w:p>
    <w:p w14:paraId="2A5F62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persoana(id_persoana,nume,prenume,email,varsta) VALUES</w:t>
      </w:r>
    </w:p>
    <w:p w14:paraId="1EDBBB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:new.nume, :new.prenume, :new.email, :new.varsta);</w:t>
      </w:r>
    </w:p>
    <w:p w14:paraId="5F9509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client VALUES </w:t>
      </w:r>
    </w:p>
    <w:p w14:paraId="0116CF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(id_nr,:new.student);</w:t>
      </w:r>
    </w:p>
    <w:p w14:paraId="70D788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insert_into_account_mapping(id_nr,'CLIENT');</w:t>
      </w:r>
    </w:p>
    <w:p w14:paraId="295E413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0D88AC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seq_not_found THEN</w:t>
      </w:r>
    </w:p>
    <w:p w14:paraId="76F24F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logger_utils.logger_entry('Secventa pentru persoana nu exista.','E',-20005);</w:t>
      </w:r>
    </w:p>
    <w:p w14:paraId="34082E1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DCD8E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5D07B3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37A1E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0CEACCF">
      <w:pPr>
        <w:numPr>
          <w:ilvl w:val="0"/>
          <w:numId w:val="0"/>
        </w:numPr>
        <w:spacing w:line="360" w:lineRule="auto"/>
        <w:ind w:leftChars="0"/>
        <w:jc w:val="both"/>
        <w:rPr>
          <w:rFonts w:hint="default" w:ascii="Times New Roman" w:hAnsi="Times New Roman"/>
          <w:b w:val="0"/>
          <w:bCs w:val="0"/>
          <w:sz w:val="24"/>
          <w:szCs w:val="24"/>
          <w:lang w:val="en-US" w:eastAsia="ro-RO"/>
        </w:rPr>
      </w:pPr>
    </w:p>
    <w:p w14:paraId="17FE7A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angajat_extins AS (</w:t>
      </w:r>
    </w:p>
    <w:p w14:paraId="44EC444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a.id_angajat,p.nume, p.prenume,p.email,p.varsta, </w:t>
      </w:r>
    </w:p>
    <w:p w14:paraId="27798F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a.data_angajare, a.salariu, a.id_filiala, a.id_meneger</w:t>
      </w:r>
    </w:p>
    <w:p w14:paraId="2B4743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persoana p JOIN angajat a ON p.id_persoana = a.id_angajat</w:t>
      </w:r>
    </w:p>
    <w:p w14:paraId="7268ED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4EC7DB0">
      <w:pPr>
        <w:numPr>
          <w:ilvl w:val="0"/>
          <w:numId w:val="0"/>
        </w:numPr>
        <w:spacing w:line="360" w:lineRule="auto"/>
        <w:ind w:leftChars="0"/>
        <w:jc w:val="both"/>
        <w:rPr>
          <w:rFonts w:hint="default" w:ascii="Times New Roman" w:hAnsi="Times New Roman"/>
          <w:b w:val="0"/>
          <w:bCs w:val="0"/>
          <w:sz w:val="24"/>
          <w:szCs w:val="24"/>
          <w:lang w:val="en-US" w:eastAsia="ro-RO"/>
        </w:rPr>
      </w:pPr>
    </w:p>
    <w:p w14:paraId="7BE619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angajat_extins_insert INSTEAD OF INSERT ON angajat_extins</w:t>
      </w:r>
    </w:p>
    <w:p w14:paraId="41987F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 </w:t>
      </w:r>
    </w:p>
    <w:p w14:paraId="7852A7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2219A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persoana(id_persoana,nume,prenume,email,varsta) VALUES</w:t>
      </w:r>
    </w:p>
    <w:p w14:paraId="0113A8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(:new.id_angajat, :new.nume, :new.prenume, :new.email, :new.varsta);</w:t>
      </w:r>
    </w:p>
    <w:p w14:paraId="2C49FA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angajat(id_angajat, data_angajare, salariu, id_filiala, id_meneger) VALUES</w:t>
      </w:r>
    </w:p>
    <w:p w14:paraId="553DF6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(:new.id_angajat,:new.data_angajare, :new.salariu, :new.id_filiala, :new.id_meneger);</w:t>
      </w:r>
    </w:p>
    <w:p w14:paraId="3DB346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 </w:t>
      </w:r>
    </w:p>
    <w:p w14:paraId="4127B71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6786E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376E9F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187CC2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DCC2C95">
      <w:pPr>
        <w:numPr>
          <w:ilvl w:val="0"/>
          <w:numId w:val="0"/>
        </w:numPr>
        <w:spacing w:line="360" w:lineRule="auto"/>
        <w:ind w:leftChars="0"/>
        <w:jc w:val="both"/>
        <w:rPr>
          <w:rFonts w:hint="default" w:ascii="Times New Roman" w:hAnsi="Times New Roman"/>
          <w:b w:val="0"/>
          <w:bCs w:val="0"/>
          <w:sz w:val="24"/>
          <w:szCs w:val="24"/>
          <w:lang w:val="en-US" w:eastAsia="ro-RO"/>
        </w:rPr>
      </w:pPr>
    </w:p>
    <w:p w14:paraId="4A1274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antrenor_extins AS (</w:t>
      </w:r>
    </w:p>
    <w:p w14:paraId="30EE74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ant.id_antrenor,a.nume, a.prenume,a.email,a.varsta, </w:t>
      </w:r>
    </w:p>
    <w:p w14:paraId="0F15B07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a.data_angajare, a.salariu, a.id_filiala, a.id_meneger,ant.studii</w:t>
      </w:r>
    </w:p>
    <w:p w14:paraId="672BA7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antrenor ant JOIN angajat_extins a ON ant.id_antrenor  = a.id_angajat</w:t>
      </w:r>
    </w:p>
    <w:p w14:paraId="521E04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0B132D9">
      <w:pPr>
        <w:numPr>
          <w:ilvl w:val="0"/>
          <w:numId w:val="0"/>
        </w:numPr>
        <w:spacing w:line="360" w:lineRule="auto"/>
        <w:ind w:leftChars="0"/>
        <w:jc w:val="both"/>
        <w:rPr>
          <w:rFonts w:hint="default" w:ascii="Times New Roman" w:hAnsi="Times New Roman"/>
          <w:b w:val="0"/>
          <w:bCs w:val="0"/>
          <w:sz w:val="24"/>
          <w:szCs w:val="24"/>
          <w:lang w:val="en-US" w:eastAsia="ro-RO"/>
        </w:rPr>
      </w:pPr>
    </w:p>
    <w:p w14:paraId="337261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antrenor_extins_insert INSTEAD OF INSERT ON antrenor_extins</w:t>
      </w:r>
    </w:p>
    <w:p w14:paraId="4141F1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w:t>
      </w:r>
    </w:p>
    <w:p w14:paraId="759E7B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DECLARE</w:t>
      </w:r>
    </w:p>
    <w:p w14:paraId="3F997D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NUMBER;</w:t>
      </w:r>
    </w:p>
    <w:p w14:paraId="3F530C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seq_not_found EXCEPTION;</w:t>
      </w:r>
    </w:p>
    <w:p w14:paraId="4E80DED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persoana.id_persoana%TYPE;</w:t>
      </w:r>
    </w:p>
    <w:p w14:paraId="1340DB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 persoana.id_persoana%TYPE := NULL;</w:t>
      </w:r>
    </w:p>
    <w:p w14:paraId="24C65B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3BD33E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w:t>
      </w:r>
    </w:p>
    <w:p w14:paraId="212B2F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seq_count </w:t>
      </w:r>
    </w:p>
    <w:p w14:paraId="731F83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user_sequences </w:t>
      </w:r>
    </w:p>
    <w:p w14:paraId="491201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sequence_name = global_constants.persoana_seq;</w:t>
      </w:r>
    </w:p>
    <w:p w14:paraId="3C8E68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 0 THEN</w:t>
      </w:r>
    </w:p>
    <w:p w14:paraId="6BF60E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seq_not_found;</w:t>
      </w:r>
    </w:p>
    <w:p w14:paraId="095AB9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D6DEB09">
      <w:pPr>
        <w:numPr>
          <w:ilvl w:val="0"/>
          <w:numId w:val="0"/>
        </w:numPr>
        <w:spacing w:line="360" w:lineRule="auto"/>
        <w:ind w:leftChars="0"/>
        <w:jc w:val="both"/>
        <w:rPr>
          <w:rFonts w:hint="default" w:ascii="Times New Roman" w:hAnsi="Times New Roman"/>
          <w:b w:val="0"/>
          <w:bCs w:val="0"/>
          <w:sz w:val="24"/>
          <w:szCs w:val="24"/>
          <w:lang w:val="en-US" w:eastAsia="ro-RO"/>
        </w:rPr>
      </w:pPr>
    </w:p>
    <w:p w14:paraId="08362D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 || global_constants.persoana_seq || '.NEXTVAL FROM dual' INTO id_nr;</w:t>
      </w:r>
    </w:p>
    <w:p w14:paraId="0B685F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8B6A0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:new.id_meneger IS NOT NULL THEN</w:t>
      </w:r>
    </w:p>
    <w:p w14:paraId="10B0415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id_men:=:new.id_meneger;</w:t>
      </w:r>
    </w:p>
    <w:p w14:paraId="61062B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3D6E2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4E162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angajat_extins(id_angajat,nume, prenume,email,varsta, </w:t>
      </w:r>
    </w:p>
    <w:p w14:paraId="796B14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 salariu, id_filiala, id_meneger) VALUES</w:t>
      </w:r>
    </w:p>
    <w:p w14:paraId="025139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:new.nume, :new.prenume,:new.email,:new.varsta, </w:t>
      </w:r>
    </w:p>
    <w:p w14:paraId="0A82D7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:new.data_angajare, :new.salariu,:new.id_filiala, id_men);</w:t>
      </w:r>
    </w:p>
    <w:p w14:paraId="1DE4BC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antrenor VALUES </w:t>
      </w:r>
    </w:p>
    <w:p w14:paraId="4007B6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(id_nr,:new.studii);</w:t>
      </w:r>
    </w:p>
    <w:p w14:paraId="041C96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insert_into_account_mapping(id_nr,'ANTRENOR');</w:t>
      </w:r>
    </w:p>
    <w:p w14:paraId="7D6498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1AD38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seq_not_found THEN</w:t>
      </w:r>
    </w:p>
    <w:p w14:paraId="08FCE6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logger_utils.logger_entry('Secventa pentru persoana nu exista.','E',-20005);</w:t>
      </w:r>
    </w:p>
    <w:p w14:paraId="4A7425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9D9F2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dbms_output.put_line(sqlerrm);</w:t>
      </w:r>
    </w:p>
    <w:p w14:paraId="471A8F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0D33BE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D4FEF8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8B2A5D8">
      <w:pPr>
        <w:numPr>
          <w:ilvl w:val="0"/>
          <w:numId w:val="0"/>
        </w:numPr>
        <w:spacing w:line="360" w:lineRule="auto"/>
        <w:ind w:leftChars="0"/>
        <w:jc w:val="both"/>
        <w:rPr>
          <w:rFonts w:hint="default" w:ascii="Times New Roman" w:hAnsi="Times New Roman"/>
          <w:b w:val="0"/>
          <w:bCs w:val="0"/>
          <w:sz w:val="24"/>
          <w:szCs w:val="24"/>
          <w:lang w:val="en-US" w:eastAsia="ro-RO"/>
        </w:rPr>
      </w:pPr>
    </w:p>
    <w:p w14:paraId="2E8E31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receptionist_extins AS (</w:t>
      </w:r>
    </w:p>
    <w:p w14:paraId="2F5956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r.id_receptionist,a.nume, a.prenume,a.email,a.varsta, </w:t>
      </w:r>
    </w:p>
    <w:p w14:paraId="4656CB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a.data_angajare, a.salariu, a.id_filiala, a.id_meneger,r.program_complet</w:t>
      </w:r>
    </w:p>
    <w:p w14:paraId="33D61F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receptionist r JOIN angajat_extins a ON r.id_receptionist  = a.id_angajat</w:t>
      </w:r>
    </w:p>
    <w:p w14:paraId="153B991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2DDD33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B3826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receptionist_extins_insert INSTEAD OF INSERT ON receptionist_extins</w:t>
      </w:r>
    </w:p>
    <w:p w14:paraId="3366428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w:t>
      </w:r>
    </w:p>
    <w:p w14:paraId="50AF407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DECLARE</w:t>
      </w:r>
    </w:p>
    <w:p w14:paraId="282417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NUMBER;</w:t>
      </w:r>
    </w:p>
    <w:p w14:paraId="3CC57C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seq_not_found EXCEPTION;</w:t>
      </w:r>
    </w:p>
    <w:p w14:paraId="10FFA4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persoana.id_persoana%TYPE;</w:t>
      </w:r>
    </w:p>
    <w:p w14:paraId="6901CB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 persoana.id_persoana%TYPE := NULL;</w:t>
      </w:r>
    </w:p>
    <w:p w14:paraId="0CF181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A7F98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w:t>
      </w:r>
    </w:p>
    <w:p w14:paraId="246A96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seq_count </w:t>
      </w:r>
    </w:p>
    <w:p w14:paraId="20DA4F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user_sequences </w:t>
      </w:r>
    </w:p>
    <w:p w14:paraId="462C48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sequence_name = global_constants.persoana_seq;</w:t>
      </w:r>
    </w:p>
    <w:p w14:paraId="179E46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 0 THEN</w:t>
      </w:r>
    </w:p>
    <w:p w14:paraId="635C4E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seq_not_found;</w:t>
      </w:r>
    </w:p>
    <w:p w14:paraId="6AB64E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4D6EE68">
      <w:pPr>
        <w:numPr>
          <w:ilvl w:val="0"/>
          <w:numId w:val="0"/>
        </w:numPr>
        <w:spacing w:line="360" w:lineRule="auto"/>
        <w:ind w:leftChars="0"/>
        <w:jc w:val="both"/>
        <w:rPr>
          <w:rFonts w:hint="default" w:ascii="Times New Roman" w:hAnsi="Times New Roman"/>
          <w:b w:val="0"/>
          <w:bCs w:val="0"/>
          <w:sz w:val="24"/>
          <w:szCs w:val="24"/>
          <w:lang w:val="en-US" w:eastAsia="ro-RO"/>
        </w:rPr>
      </w:pPr>
    </w:p>
    <w:p w14:paraId="1FB4D1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 || global_constants.persoana_seq || '.NEXTVAL FROM dual' INTO id_nr;</w:t>
      </w:r>
    </w:p>
    <w:p w14:paraId="52E203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C687E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:new.id_meneger IS NOT NULL THEN</w:t>
      </w:r>
    </w:p>
    <w:p w14:paraId="096A9F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id_men:=:new.id_meneger;</w:t>
      </w:r>
    </w:p>
    <w:p w14:paraId="0683EB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2B655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30020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angajat_extins(id_angajat,nume, prenume,email,varsta, </w:t>
      </w:r>
    </w:p>
    <w:p w14:paraId="57D320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 salariu, id_filiala, id_meneger) VALUES</w:t>
      </w:r>
    </w:p>
    <w:p w14:paraId="7E1FAB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:new.nume, :new.prenume,:new.email,:new.varsta, </w:t>
      </w:r>
    </w:p>
    <w:p w14:paraId="35A031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:new.data_angajare, :new.salariu,:new.id_filiala, id_men);</w:t>
      </w:r>
    </w:p>
    <w:p w14:paraId="20E66F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receptionist(id_receptionist,program_complet) VALUES </w:t>
      </w:r>
    </w:p>
    <w:p w14:paraId="6123E0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(id_nr,:new.program_complet);</w:t>
      </w:r>
    </w:p>
    <w:p w14:paraId="0BE055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insert_into_account_mapping(id_nr,'RECEPTIONIST');</w:t>
      </w:r>
    </w:p>
    <w:p w14:paraId="23DBE9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66BE2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seq_not_found THEN</w:t>
      </w:r>
    </w:p>
    <w:p w14:paraId="56A5C7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logger_utils.logger_entry('Secventa pentru persoana nu exista.','E',-20005);</w:t>
      </w:r>
    </w:p>
    <w:p w14:paraId="5F59D2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515F9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6F8443A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103D0E4">
      <w:pPr>
        <w:numPr>
          <w:ilvl w:val="0"/>
          <w:numId w:val="0"/>
        </w:numPr>
        <w:spacing w:line="360" w:lineRule="auto"/>
        <w:ind w:leftChars="0"/>
        <w:jc w:val="both"/>
        <w:rPr>
          <w:rFonts w:hint="default" w:ascii="Times New Roman" w:hAnsi="Times New Roman"/>
          <w:b w:val="0"/>
          <w:bCs w:val="0"/>
          <w:sz w:val="24"/>
          <w:szCs w:val="24"/>
          <w:lang w:val="en-US" w:eastAsia="ro-RO"/>
        </w:rPr>
      </w:pPr>
    </w:p>
    <w:p w14:paraId="75A092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C207E36">
      <w:pPr>
        <w:numPr>
          <w:ilvl w:val="0"/>
          <w:numId w:val="0"/>
        </w:numPr>
        <w:spacing w:line="360" w:lineRule="auto"/>
        <w:ind w:leftChars="0"/>
        <w:jc w:val="both"/>
        <w:rPr>
          <w:rFonts w:hint="default" w:ascii="Times New Roman" w:hAnsi="Times New Roman"/>
          <w:b w:val="0"/>
          <w:bCs w:val="0"/>
          <w:sz w:val="24"/>
          <w:szCs w:val="24"/>
          <w:lang w:val="en-US" w:eastAsia="ro-RO"/>
        </w:rPr>
      </w:pPr>
    </w:p>
    <w:p w14:paraId="01E03E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sequence_utils.create_sequence_trigger('Adresa');</w:t>
      </w:r>
    </w:p>
    <w:p w14:paraId="2B76683F">
      <w:pPr>
        <w:numPr>
          <w:ilvl w:val="0"/>
          <w:numId w:val="0"/>
        </w:numPr>
        <w:spacing w:line="360" w:lineRule="auto"/>
        <w:ind w:leftChars="0"/>
        <w:jc w:val="both"/>
        <w:rPr>
          <w:rFonts w:hint="default" w:ascii="Times New Roman" w:hAnsi="Times New Roman"/>
          <w:b w:val="0"/>
          <w:bCs w:val="0"/>
          <w:sz w:val="24"/>
          <w:szCs w:val="24"/>
          <w:lang w:val="en-US" w:eastAsia="ro-RO"/>
        </w:rPr>
      </w:pPr>
    </w:p>
    <w:p w14:paraId="526333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4B4ACA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AEB5D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345399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4A7C21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2D57B3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417B79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Lujerului',</w:t>
      </w:r>
    </w:p>
    <w:p w14:paraId="43A5A7D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33,</w:t>
      </w:r>
    </w:p>
    <w:p w14:paraId="46D29D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687BF9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7248C4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'405985' );</w:t>
      </w:r>
    </w:p>
    <w:p w14:paraId="461506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09BE25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788F086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AAD0B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01B81E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359EBD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688AEA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Tineretului',</w:t>
      </w:r>
    </w:p>
    <w:p w14:paraId="382223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0277DA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5AB6A9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3E0710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'582155' );</w:t>
      </w:r>
    </w:p>
    <w:p w14:paraId="0552097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AEA4D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23EC51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CECE1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4EEF5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04F7D8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C9D4B5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Bucuresti',</w:t>
      </w:r>
    </w:p>
    <w:p w14:paraId="4C594D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w:t>
      </w:r>
    </w:p>
    <w:p w14:paraId="3EEDEF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65F40B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60E579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'123456' );</w:t>
      </w:r>
    </w:p>
    <w:p w14:paraId="169043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C5027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505CA2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20B6B8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42111D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2C7782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64AF7E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Republicii',</w:t>
      </w:r>
    </w:p>
    <w:p w14:paraId="5F54ED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1A0C87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'Ploiesti',</w:t>
      </w:r>
    </w:p>
    <w:p w14:paraId="7E9A0E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'Prahova',</w:t>
      </w:r>
    </w:p>
    <w:p w14:paraId="19BC6C9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55231 );</w:t>
      </w:r>
    </w:p>
    <w:p w14:paraId="3A8D01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736D29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389E589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1EE5CB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33BE3F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13948F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356233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'Str Parangului',</w:t>
      </w:r>
    </w:p>
    <w:p w14:paraId="527208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w:t>
      </w:r>
    </w:p>
    <w:p w14:paraId="1F0E2B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'Craiova',</w:t>
      </w:r>
    </w:p>
    <w:p w14:paraId="687107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'Dolj',</w:t>
      </w:r>
    </w:p>
    <w:p w14:paraId="397DEF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7742101 );</w:t>
      </w:r>
    </w:p>
    <w:p w14:paraId="13AE3D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602D56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3C93FB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25B9D5F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77EE9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4F7462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2C431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'Matei Basarab',</w:t>
      </w:r>
    </w:p>
    <w:p w14:paraId="008427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w:t>
      </w:r>
    </w:p>
    <w:p w14:paraId="46F050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1B8397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5E91C6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665842 );</w:t>
      </w:r>
    </w:p>
    <w:p w14:paraId="1D6110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76B5F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217CB4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17D0BC0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69C1B0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7FF357F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1040DA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'Unirii',</w:t>
      </w:r>
    </w:p>
    <w:p w14:paraId="07B269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33,</w:t>
      </w:r>
    </w:p>
    <w:p w14:paraId="7C02CB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6D54EBB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1819AB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868605 );</w:t>
      </w:r>
    </w:p>
    <w:p w14:paraId="442EC0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17A6D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B28B1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1DDB18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2453B9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6F8B26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6A8B91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'Mihai Bravu',</w:t>
      </w:r>
    </w:p>
    <w:p w14:paraId="1D4E30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10B698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2CED95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797E36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78592 );</w:t>
      </w:r>
    </w:p>
    <w:p w14:paraId="09090A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42A1333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156347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529A39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7A0981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041977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9CA49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'Frigului',</w:t>
      </w:r>
    </w:p>
    <w:p w14:paraId="1E6A90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77,</w:t>
      </w:r>
    </w:p>
    <w:p w14:paraId="5C0D16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19090B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19EFCE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888801 );</w:t>
      </w:r>
    </w:p>
    <w:p w14:paraId="22A638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709D3E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1DA11A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FD343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7DDBF1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C385B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B2D57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'Calea Traian',</w:t>
      </w:r>
    </w:p>
    <w:p w14:paraId="55390F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w:t>
      </w:r>
    </w:p>
    <w:p w14:paraId="6E144B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'Craiova',</w:t>
      </w:r>
    </w:p>
    <w:p w14:paraId="589EF3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'Dolj',</w:t>
      </w:r>
    </w:p>
    <w:p w14:paraId="035E16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224402 );</w:t>
      </w:r>
    </w:p>
    <w:p w14:paraId="432204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30F303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53261C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6BB0FC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3C2939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2E1AE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7B65A3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'Calea Serban Voda',</w:t>
      </w:r>
    </w:p>
    <w:p w14:paraId="2E8605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232,</w:t>
      </w:r>
    </w:p>
    <w:p w14:paraId="2102AB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6EF3384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0C0DFF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40578 );</w:t>
      </w:r>
    </w:p>
    <w:p w14:paraId="566BA2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15BCAED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0FA68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0139D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037A1B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76110BD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30A9DC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'Viilor',</w:t>
      </w:r>
    </w:p>
    <w:p w14:paraId="250098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w:t>
      </w:r>
    </w:p>
    <w:p w14:paraId="5474AE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1BADB8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5599A2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232454 );</w:t>
      </w:r>
    </w:p>
    <w:p w14:paraId="04E199A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64CDED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48ACD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47F9EA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50FC3A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035BA0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154C92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'Alea Tomis',</w:t>
      </w:r>
    </w:p>
    <w:p w14:paraId="170050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36,</w:t>
      </w:r>
    </w:p>
    <w:p w14:paraId="4FBFD4C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'Arad',</w:t>
      </w:r>
    </w:p>
    <w:p w14:paraId="03DEB6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'Arad',</w:t>
      </w:r>
    </w:p>
    <w:p w14:paraId="0F43884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111454 );</w:t>
      </w:r>
    </w:p>
    <w:p w14:paraId="76B84CD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370464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68D63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5A8C6F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20A451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3FD6ED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0EB530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'Anastasie Panu',</w:t>
      </w:r>
    </w:p>
    <w:p w14:paraId="3B3335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56,</w:t>
      </w:r>
    </w:p>
    <w:p w14:paraId="02CD38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'Iasi',</w:t>
      </w:r>
    </w:p>
    <w:p w14:paraId="726A8C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'Iasi',</w:t>
      </w:r>
    </w:p>
    <w:p w14:paraId="582EE1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999454 );</w:t>
      </w:r>
    </w:p>
    <w:p w14:paraId="405DB1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1DED5C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3ED94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1564FC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05C65D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8425C1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7956372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'Aleea Tomis',</w:t>
      </w:r>
    </w:p>
    <w:p w14:paraId="6EABD9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DABBD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'Dej',</w:t>
      </w:r>
    </w:p>
    <w:p w14:paraId="6BDC06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'Cluj',</w:t>
      </w:r>
    </w:p>
    <w:p w14:paraId="360FFD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123454 );</w:t>
      </w:r>
    </w:p>
    <w:p w14:paraId="740788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4304BB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57B33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33C37E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CAA560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18B731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7E588D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'Tiberiu Popoviciu ',</w:t>
      </w:r>
    </w:p>
    <w:p w14:paraId="38772F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13695E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'Cluj',</w:t>
      </w:r>
    </w:p>
    <w:p w14:paraId="550AF2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'Cluj',</w:t>
      </w:r>
    </w:p>
    <w:p w14:paraId="31B251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538454 );</w:t>
      </w:r>
    </w:p>
    <w:p w14:paraId="1D2D343D">
      <w:pPr>
        <w:numPr>
          <w:ilvl w:val="0"/>
          <w:numId w:val="0"/>
        </w:numPr>
        <w:spacing w:line="360" w:lineRule="auto"/>
        <w:ind w:leftChars="0"/>
        <w:jc w:val="both"/>
        <w:rPr>
          <w:rFonts w:hint="default" w:ascii="Times New Roman" w:hAnsi="Times New Roman"/>
          <w:b w:val="0"/>
          <w:bCs w:val="0"/>
          <w:sz w:val="24"/>
          <w:szCs w:val="24"/>
          <w:lang w:val="en-US" w:eastAsia="ro-RO"/>
        </w:rPr>
      </w:pPr>
    </w:p>
    <w:p w14:paraId="28BA278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sequence_utils.create_sequence_trigger('Filiala');</w:t>
      </w:r>
    </w:p>
    <w:p w14:paraId="623B2F99">
      <w:pPr>
        <w:numPr>
          <w:ilvl w:val="0"/>
          <w:numId w:val="0"/>
        </w:numPr>
        <w:spacing w:line="360" w:lineRule="auto"/>
        <w:ind w:leftChars="0"/>
        <w:jc w:val="both"/>
        <w:rPr>
          <w:rFonts w:hint="default" w:ascii="Times New Roman" w:hAnsi="Times New Roman"/>
          <w:b w:val="0"/>
          <w:bCs w:val="0"/>
          <w:sz w:val="24"/>
          <w:szCs w:val="24"/>
          <w:lang w:val="en-US" w:eastAsia="ro-RO"/>
        </w:rPr>
      </w:pPr>
    </w:p>
    <w:p w14:paraId="649B01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01FF40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D597B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580AB6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C3488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'Lujerului',</w:t>
      </w:r>
    </w:p>
    <w:p w14:paraId="3A7901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TO_DATE('21-JAN-2014','DD-MON-YYYY'),</w:t>
      </w:r>
    </w:p>
    <w:p w14:paraId="5340B0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3D532B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2B67B1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96929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14A929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21D8C5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'Tineretului',</w:t>
      </w:r>
    </w:p>
    <w:p w14:paraId="463E4C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TO_DATE('21-FEB-2000','DD-MON-YYYY'),</w:t>
      </w:r>
    </w:p>
    <w:p w14:paraId="5AEDE5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4A730E2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6786A2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D8949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1A7E46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27AD609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'Brasov',</w:t>
      </w:r>
    </w:p>
    <w:p w14:paraId="2D9C52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TO_DATE('14-FEB-2010','DD-MON-YYYY'),</w:t>
      </w:r>
    </w:p>
    <w:p w14:paraId="13E312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1DB21F2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65FC7C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984BD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6B824F1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099C12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'Ploiesti',</w:t>
      </w:r>
    </w:p>
    <w:p w14:paraId="2F8BF6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TO_DATE('11-DEC-1999','DD-MON-YYYY'),</w:t>
      </w:r>
    </w:p>
    <w:p w14:paraId="27569B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0DF011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25FA24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E8D74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56CD15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1F7A3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'Craiova',</w:t>
      </w:r>
    </w:p>
    <w:p w14:paraId="1E93A5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TO_DATE('01-NOV-1995','DD-MON-YYYY'),</w:t>
      </w:r>
    </w:p>
    <w:p w14:paraId="094FF8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2BBC48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72E65F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6EE33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2DC0ED6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8EF38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'Filiala Sector 4',</w:t>
      </w:r>
    </w:p>
    <w:p w14:paraId="63DC919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TO_DATE('01-FEB-1999','DD-MON-YYYY'),</w:t>
      </w:r>
    </w:p>
    <w:p w14:paraId="24522D8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11 );</w:t>
      </w:r>
    </w:p>
    <w:p w14:paraId="1BE500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7F5E8C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97276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11EDF5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F1F01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'Filiala Sector 3',</w:t>
      </w:r>
    </w:p>
    <w:p w14:paraId="34F644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TO_DATE('15-MAR-2005','DD-MON-YYYY'),</w:t>
      </w:r>
    </w:p>
    <w:p w14:paraId="3FC8B4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6 );</w:t>
      </w:r>
    </w:p>
    <w:p w14:paraId="0966A2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629679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001C4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71D123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0DF1D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'Sediul Unirii',</w:t>
      </w:r>
    </w:p>
    <w:p w14:paraId="49A3A1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TO_DATE('01-MAY-2000','DD-MON-YYYY'),</w:t>
      </w:r>
    </w:p>
    <w:p w14:paraId="7074A8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7 );</w:t>
      </w:r>
    </w:p>
    <w:p w14:paraId="1FEEDF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2EAA97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0EF14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47302E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1AB87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'Filiala Viilor',</w:t>
      </w:r>
    </w:p>
    <w:p w14:paraId="003495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TO_DATE('01-APR-2012','DD-MON-YYYY'),</w:t>
      </w:r>
    </w:p>
    <w:p w14:paraId="181CA64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12 );</w:t>
      </w:r>
    </w:p>
    <w:p w14:paraId="5FB0451D">
      <w:pPr>
        <w:numPr>
          <w:ilvl w:val="0"/>
          <w:numId w:val="0"/>
        </w:numPr>
        <w:spacing w:line="360" w:lineRule="auto"/>
        <w:ind w:leftChars="0"/>
        <w:jc w:val="both"/>
        <w:rPr>
          <w:rFonts w:hint="default" w:ascii="Times New Roman" w:hAnsi="Times New Roman"/>
          <w:b w:val="0"/>
          <w:bCs w:val="0"/>
          <w:sz w:val="24"/>
          <w:szCs w:val="24"/>
          <w:lang w:val="en-US" w:eastAsia="ro-RO"/>
        </w:rPr>
      </w:pPr>
    </w:p>
    <w:p w14:paraId="5DDB9F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sequence_utils.create_sequence(global_constants.persoana_seq);</w:t>
      </w:r>
    </w:p>
    <w:p w14:paraId="54A6F3F2">
      <w:pPr>
        <w:numPr>
          <w:ilvl w:val="0"/>
          <w:numId w:val="0"/>
        </w:numPr>
        <w:spacing w:line="360" w:lineRule="auto"/>
        <w:ind w:leftChars="0"/>
        <w:jc w:val="both"/>
        <w:rPr>
          <w:rFonts w:hint="default" w:ascii="Times New Roman" w:hAnsi="Times New Roman"/>
          <w:b w:val="0"/>
          <w:bCs w:val="0"/>
          <w:sz w:val="24"/>
          <w:szCs w:val="24"/>
          <w:lang w:val="en-US" w:eastAsia="ro-RO"/>
        </w:rPr>
      </w:pPr>
    </w:p>
    <w:p w14:paraId="3ECDD1C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0BFCF0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w:t>
      </w:r>
    </w:p>
    <w:p w14:paraId="48794E45">
      <w:pPr>
        <w:numPr>
          <w:ilvl w:val="0"/>
          <w:numId w:val="0"/>
        </w:numPr>
        <w:spacing w:line="360" w:lineRule="auto"/>
        <w:ind w:leftChars="0"/>
        <w:jc w:val="both"/>
        <w:rPr>
          <w:rFonts w:hint="default" w:ascii="Times New Roman" w:hAnsi="Times New Roman"/>
          <w:b w:val="0"/>
          <w:bCs w:val="0"/>
          <w:sz w:val="24"/>
          <w:szCs w:val="24"/>
          <w:lang w:val="en-US" w:eastAsia="ro-RO"/>
        </w:rPr>
      </w:pPr>
    </w:p>
    <w:p w14:paraId="350C58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23C44F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53A68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695E81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3B1FE0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47A0E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C0AA3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6C3420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414B6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236FD51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47CA12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'Popescu',</w:t>
      </w:r>
    </w:p>
    <w:p w14:paraId="23A573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5D3BCF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'popescuI@yahoo.com',</w:t>
      </w:r>
    </w:p>
    <w:p w14:paraId="6FEA61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w:t>
      </w:r>
    </w:p>
    <w:p w14:paraId="69EB45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TO_DATE('11-JAN-2020','DD-MON-YYYY'),</w:t>
      </w:r>
    </w:p>
    <w:p w14:paraId="0295FD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1500,</w:t>
      </w:r>
    </w:p>
    <w:p w14:paraId="337C16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BAC72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'Liceul Sportiv 1 Bucuresti',</w:t>
      </w:r>
    </w:p>
    <w:p w14:paraId="2EF155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678A58E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750E61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C8169A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2BA4D7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B4BDA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CD6B6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6DE6B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3E37694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56286EE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661870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3E83BB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'Popescu',</w:t>
      </w:r>
    </w:p>
    <w:p w14:paraId="421A456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'George',</w:t>
      </w:r>
    </w:p>
    <w:p w14:paraId="628DA1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'popescuG@yahoo.com',</w:t>
      </w:r>
    </w:p>
    <w:p w14:paraId="1A03C4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31,</w:t>
      </w:r>
    </w:p>
    <w:p w14:paraId="40E3D8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TO_DATE('01-FEB-2015','DD-MON-YYYY'),</w:t>
      </w:r>
    </w:p>
    <w:p w14:paraId="7DDA23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2100,</w:t>
      </w:r>
    </w:p>
    <w:p w14:paraId="176375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AFF85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'Liceul Sportiv Breaza',</w:t>
      </w:r>
    </w:p>
    <w:p w14:paraId="29B9D3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2AAC84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765AFA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B67C3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150CE3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378CA1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CC099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988CC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4E00D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09FB6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594FE3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6E4DC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0D9BE4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'Andrei',</w:t>
      </w:r>
    </w:p>
    <w:p w14:paraId="2238EA3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'ionescuA@yahoo.com',</w:t>
      </w:r>
    </w:p>
    <w:p w14:paraId="50371F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0C9D2B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TO_DATE('20-MAR-2017','DD-MON-YYYY'),</w:t>
      </w:r>
    </w:p>
    <w:p w14:paraId="180E46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2200,</w:t>
      </w:r>
    </w:p>
    <w:p w14:paraId="492549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3F66F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'Facultate Kinetoterapie',</w:t>
      </w:r>
    </w:p>
    <w:p w14:paraId="6AD1FC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0AA91D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4246E76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2E680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9F93E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EBE42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48748D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21CE62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9FF1A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6C5217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7FCD0B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6D078E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5DBBCD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59B0F0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'ionescuI@yahoo.com',</w:t>
      </w:r>
    </w:p>
    <w:p w14:paraId="0279AD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063A4A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TO_DATE('01-FEB-2015','DD-MON-YYYY'),</w:t>
      </w:r>
    </w:p>
    <w:p w14:paraId="271EDB8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w:t>
      </w:r>
    </w:p>
    <w:p w14:paraId="060AFA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49F39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'IEFS',</w:t>
      </w:r>
    </w:p>
    <w:p w14:paraId="7A944E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2AC810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3ACFE2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40580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AC276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2BFD82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7D0DC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09874E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382875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26E621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5DC9BC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0FAF2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'Mihai',</w:t>
      </w:r>
    </w:p>
    <w:p w14:paraId="4F8CE5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'Marcel',</w:t>
      </w:r>
    </w:p>
    <w:p w14:paraId="297CC2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'mihaimarcel@yahoo.com',</w:t>
      </w:r>
    </w:p>
    <w:p w14:paraId="78CF37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31517E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TO_DATE('01-MAY-2021','DD-MON-YYYY'),</w:t>
      </w:r>
    </w:p>
    <w:p w14:paraId="3557B9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2600,</w:t>
      </w:r>
    </w:p>
    <w:p w14:paraId="4DEC8BD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6CB68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'Facultate Kinetoterapie',</w:t>
      </w:r>
    </w:p>
    <w:p w14:paraId="6BE5F5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32B94F1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2FFCC58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E5D1AF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48568D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2786466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380EFC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A4CB7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757233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712CD7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24AEB3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451F69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'Aioanei',</w:t>
      </w:r>
    </w:p>
    <w:p w14:paraId="1A7C37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'Andrei',</w:t>
      </w:r>
    </w:p>
    <w:p w14:paraId="346EF02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'aioaneiandrei@yahoo.com',</w:t>
      </w:r>
    </w:p>
    <w:p w14:paraId="79DC69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w:t>
      </w:r>
    </w:p>
    <w:p w14:paraId="7783BD4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TO_DATE('01-JAN-2010','DD-MON-YYYY'),</w:t>
      </w:r>
    </w:p>
    <w:p w14:paraId="6B9CC0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5000,</w:t>
      </w:r>
    </w:p>
    <w:p w14:paraId="1EF266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D4D8F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'IEFS',</w:t>
      </w:r>
    </w:p>
    <w:p w14:paraId="3E3C70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4BFAB7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2D8CC3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2A1B9F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1C895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B962C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A4865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72A42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70996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53D63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582CFA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7C2AC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'Stancioiu',</w:t>
      </w:r>
    </w:p>
    <w:p w14:paraId="3ED308D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'Razvan',</w:t>
      </w:r>
    </w:p>
    <w:p w14:paraId="5B440C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'stancioiurazvan@yahoo.com',</w:t>
      </w:r>
    </w:p>
    <w:p w14:paraId="6414760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28,</w:t>
      </w:r>
    </w:p>
    <w:p w14:paraId="33A7498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TO_DATE('15-APR-2005','DD-MON-YYYY'),</w:t>
      </w:r>
    </w:p>
    <w:p w14:paraId="32208A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3500,</w:t>
      </w:r>
    </w:p>
    <w:p w14:paraId="405F87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7AF0AF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'Curs FRCF',</w:t>
      </w:r>
    </w:p>
    <w:p w14:paraId="624D13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5E3AC7CD">
      <w:pPr>
        <w:numPr>
          <w:ilvl w:val="0"/>
          <w:numId w:val="0"/>
        </w:numPr>
        <w:spacing w:line="360" w:lineRule="auto"/>
        <w:ind w:leftChars="0"/>
        <w:jc w:val="both"/>
        <w:rPr>
          <w:rFonts w:hint="default" w:ascii="Times New Roman" w:hAnsi="Times New Roman"/>
          <w:b w:val="0"/>
          <w:bCs w:val="0"/>
          <w:sz w:val="24"/>
          <w:szCs w:val="24"/>
          <w:lang w:val="en-US" w:eastAsia="ro-RO"/>
        </w:rPr>
      </w:pPr>
    </w:p>
    <w:p w14:paraId="4674C2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58D2CF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antrenor_extins;</w:t>
      </w:r>
    </w:p>
    <w:p w14:paraId="6FA17763">
      <w:pPr>
        <w:numPr>
          <w:ilvl w:val="0"/>
          <w:numId w:val="0"/>
        </w:numPr>
        <w:spacing w:line="360" w:lineRule="auto"/>
        <w:ind w:leftChars="0"/>
        <w:jc w:val="both"/>
        <w:rPr>
          <w:rFonts w:hint="default" w:ascii="Times New Roman" w:hAnsi="Times New Roman"/>
          <w:b w:val="0"/>
          <w:bCs w:val="0"/>
          <w:sz w:val="24"/>
          <w:szCs w:val="24"/>
          <w:lang w:val="en-US" w:eastAsia="ro-RO"/>
        </w:rPr>
      </w:pPr>
    </w:p>
    <w:p w14:paraId="3390E185">
      <w:pPr>
        <w:numPr>
          <w:ilvl w:val="0"/>
          <w:numId w:val="0"/>
        </w:numPr>
        <w:spacing w:line="360" w:lineRule="auto"/>
        <w:ind w:leftChars="0"/>
        <w:jc w:val="both"/>
        <w:rPr>
          <w:rFonts w:hint="default" w:ascii="Times New Roman" w:hAnsi="Times New Roman"/>
          <w:b w:val="0"/>
          <w:bCs w:val="0"/>
          <w:sz w:val="24"/>
          <w:szCs w:val="24"/>
          <w:lang w:val="en-US" w:eastAsia="ro-RO"/>
        </w:rPr>
      </w:pPr>
    </w:p>
    <w:p w14:paraId="4575735C">
      <w:pPr>
        <w:numPr>
          <w:ilvl w:val="0"/>
          <w:numId w:val="0"/>
        </w:numPr>
        <w:spacing w:line="360" w:lineRule="auto"/>
        <w:ind w:leftChars="0"/>
        <w:jc w:val="both"/>
        <w:rPr>
          <w:rFonts w:hint="default" w:ascii="Times New Roman" w:hAnsi="Times New Roman"/>
          <w:b w:val="0"/>
          <w:bCs w:val="0"/>
          <w:sz w:val="24"/>
          <w:szCs w:val="24"/>
          <w:lang w:val="en-US" w:eastAsia="ro-RO"/>
        </w:rPr>
      </w:pPr>
    </w:p>
    <w:p w14:paraId="7EDA0B7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5C38D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F83D6E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1DB68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B34C8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6AFA13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50A97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D35F3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60921E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7DB2A5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6892B4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'Dinca',</w:t>
      </w:r>
    </w:p>
    <w:p w14:paraId="3D0752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'Antoaneta',</w:t>
      </w:r>
    </w:p>
    <w:p w14:paraId="5D49B2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'dincaa@yahoo.com',</w:t>
      </w:r>
    </w:p>
    <w:p w14:paraId="5181DD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5CBEDA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TO_DATE('01-JUN-2001','DD-MON-YYYY'),</w:t>
      </w:r>
    </w:p>
    <w:p w14:paraId="43173D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2600,</w:t>
      </w:r>
    </w:p>
    <w:p w14:paraId="07B899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B40C2F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3723DC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6FE136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F0D94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F384A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601BA1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9254D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F3219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BC454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46016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42D663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348975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245A03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'Vasilescu',</w:t>
      </w:r>
    </w:p>
    <w:p w14:paraId="3751A6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'Marcel',</w:t>
      </w:r>
    </w:p>
    <w:p w14:paraId="1DE9AC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'vasilescum@yahoo.com',</w:t>
      </w:r>
    </w:p>
    <w:p w14:paraId="4F8484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2E136B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TO_DATE('01-JUL-2019','DD-MON-YYYY'),</w:t>
      </w:r>
    </w:p>
    <w:p w14:paraId="73C611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1300,</w:t>
      </w:r>
    </w:p>
    <w:p w14:paraId="4EFBF8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22549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w:t>
      </w:r>
    </w:p>
    <w:p w14:paraId="1E599B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5DAC57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CE4C1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4ED96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44EDE4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2723D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DB69D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E0F96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64EA4A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75F672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2BC4E2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6A41D3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'Popescu',</w:t>
      </w:r>
    </w:p>
    <w:p w14:paraId="778A38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'George',</w:t>
      </w:r>
    </w:p>
    <w:p w14:paraId="5FFA39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'popescug@yahoo.com',</w:t>
      </w:r>
    </w:p>
    <w:p w14:paraId="7008A0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5F4B19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TO_DATE('01-JAN-2018','DD-MON-YYYY'),</w:t>
      </w:r>
    </w:p>
    <w:p w14:paraId="4CB193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2300,</w:t>
      </w:r>
    </w:p>
    <w:p w14:paraId="7E5665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6C237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29B58A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1AF9DD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053B8C3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8DE18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4BE775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90A90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245436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C1966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4D0DB9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577C24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673557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4E3A02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'Preda',</w:t>
      </w:r>
    </w:p>
    <w:p w14:paraId="551811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'Marina',</w:t>
      </w:r>
    </w:p>
    <w:p w14:paraId="34AD68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'predam@yahoo.com',</w:t>
      </w:r>
    </w:p>
    <w:p w14:paraId="7DF191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w:t>
      </w:r>
    </w:p>
    <w:p w14:paraId="1E6E98C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TO_DATE('01-FEB-2017','DD-MON-YYYY'),</w:t>
      </w:r>
    </w:p>
    <w:p w14:paraId="66B54C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2500,</w:t>
      </w:r>
    </w:p>
    <w:p w14:paraId="6A7C88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41356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7A27C8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7F9F9C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2A495B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2DAEE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0C3E70B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00720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CD404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203A4D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C7DC1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80020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431D3E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377108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'Dumitrescu',</w:t>
      </w:r>
    </w:p>
    <w:p w14:paraId="05B6C4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'Anca',</w:t>
      </w:r>
    </w:p>
    <w:p w14:paraId="41D4F11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'dumitrescua@yahoo.com',</w:t>
      </w:r>
    </w:p>
    <w:p w14:paraId="78B490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5F0C97F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TO_DATE('01-MAR-2015','DD-MON-YYYY'),</w:t>
      </w:r>
    </w:p>
    <w:p w14:paraId="37E0B3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2750,</w:t>
      </w:r>
    </w:p>
    <w:p w14:paraId="149117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1E5E0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01636D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55631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335B3E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154C3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2A59DF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61226B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9B16C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037AB1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279FF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9D3BF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0D9B08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03168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'Marinica',</w:t>
      </w:r>
    </w:p>
    <w:p w14:paraId="7637C2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336621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'marinicaion@yahoo.com',</w:t>
      </w:r>
    </w:p>
    <w:p w14:paraId="7985AC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60,</w:t>
      </w:r>
    </w:p>
    <w:p w14:paraId="7E3B98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TO_DATE('01-JUN-2016','DD-MON-YYYY'),</w:t>
      </w:r>
    </w:p>
    <w:p w14:paraId="4C6E28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1700,</w:t>
      </w:r>
    </w:p>
    <w:p w14:paraId="731D362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18119D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w:t>
      </w:r>
    </w:p>
    <w:p w14:paraId="79EA8E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20C32B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2825B1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BE417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677B6FC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6296CB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24D396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CBDCB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74DACF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25804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1650358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68DEEB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'Dinca',</w:t>
      </w:r>
    </w:p>
    <w:p w14:paraId="49FEA4A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7F09AD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'dincaion@yahoo.com',</w:t>
      </w:r>
    </w:p>
    <w:p w14:paraId="6C28C3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45,</w:t>
      </w:r>
    </w:p>
    <w:p w14:paraId="3019721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TO_DATE('01-APR-2021','DD-MON-YYYY'),</w:t>
      </w:r>
    </w:p>
    <w:p w14:paraId="0835DC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1700,</w:t>
      </w:r>
    </w:p>
    <w:p w14:paraId="1E97E6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DE063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w:t>
      </w:r>
    </w:p>
    <w:p w14:paraId="5964A6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307AF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3755B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4C7F5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043DF6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2C07F0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CB7F5F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26D15F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9D59E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0B84F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306505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CA5E9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'Marinescu',</w:t>
      </w:r>
    </w:p>
    <w:p w14:paraId="477BA5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1928AF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'marinescuion@yahoo.com',</w:t>
      </w:r>
    </w:p>
    <w:p w14:paraId="5C3B2C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w:t>
      </w:r>
    </w:p>
    <w:p w14:paraId="37B7B1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TO_DATE('01-JUN-2022','DD-MON-YYYY'),</w:t>
      </w:r>
    </w:p>
    <w:p w14:paraId="372F2A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2900,</w:t>
      </w:r>
    </w:p>
    <w:p w14:paraId="7A863B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461408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789ED5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411A29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425DC3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A19D8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7479B8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2FE004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41840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A6225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A7CE3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AB978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0087F9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A3F71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'Ignat',</w:t>
      </w:r>
    </w:p>
    <w:p w14:paraId="58E938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'Ana',</w:t>
      </w:r>
    </w:p>
    <w:p w14:paraId="4754FE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'ignatana@yahoo.com',</w:t>
      </w:r>
    </w:p>
    <w:p w14:paraId="09057B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w:t>
      </w:r>
    </w:p>
    <w:p w14:paraId="6688C7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TO_DATE('01-FEB-2023','DD-MON-YYYY'),</w:t>
      </w:r>
    </w:p>
    <w:p w14:paraId="2AF1203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2600,</w:t>
      </w:r>
    </w:p>
    <w:p w14:paraId="1DF328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45691E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07569B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DC4F3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7B576F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1FD3F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2F595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A9DB0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7AB232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F2A41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FFDB8A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7022CB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51B856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8EF94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'Dancescu',</w:t>
      </w:r>
    </w:p>
    <w:p w14:paraId="5B05CB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'Sorin',</w:t>
      </w:r>
    </w:p>
    <w:p w14:paraId="2BC0D6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'dancescusorin@yahoo.com',</w:t>
      </w:r>
    </w:p>
    <w:p w14:paraId="79A238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35,</w:t>
      </w:r>
    </w:p>
    <w:p w14:paraId="6D1457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TO_DATE('01-FEB-2020','DD-MON-YYYY'),</w:t>
      </w:r>
    </w:p>
    <w:p w14:paraId="7655426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3000,</w:t>
      </w:r>
    </w:p>
    <w:p w14:paraId="2576F0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2004B0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4BF9F1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46D9298A">
      <w:pPr>
        <w:numPr>
          <w:ilvl w:val="0"/>
          <w:numId w:val="0"/>
        </w:numPr>
        <w:spacing w:line="360" w:lineRule="auto"/>
        <w:ind w:leftChars="0"/>
        <w:jc w:val="both"/>
        <w:rPr>
          <w:rFonts w:hint="default" w:ascii="Times New Roman" w:hAnsi="Times New Roman"/>
          <w:b w:val="0"/>
          <w:bCs w:val="0"/>
          <w:sz w:val="24"/>
          <w:szCs w:val="24"/>
          <w:lang w:val="en-US" w:eastAsia="ro-RO"/>
        </w:rPr>
      </w:pPr>
    </w:p>
    <w:p w14:paraId="3989160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4A1496F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w:t>
      </w:r>
    </w:p>
    <w:p w14:paraId="36CC852E">
      <w:pPr>
        <w:numPr>
          <w:ilvl w:val="0"/>
          <w:numId w:val="0"/>
        </w:numPr>
        <w:spacing w:line="360" w:lineRule="auto"/>
        <w:ind w:leftChars="0"/>
        <w:jc w:val="both"/>
        <w:rPr>
          <w:rFonts w:hint="default" w:ascii="Times New Roman" w:hAnsi="Times New Roman"/>
          <w:b w:val="0"/>
          <w:bCs w:val="0"/>
          <w:sz w:val="24"/>
          <w:szCs w:val="24"/>
          <w:lang w:val="en-US" w:eastAsia="ro-RO"/>
        </w:rPr>
      </w:pPr>
    </w:p>
    <w:p w14:paraId="68BEEC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angajat</w:t>
      </w:r>
    </w:p>
    <w:p w14:paraId="628082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5AD70A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 NULL</w:t>
      </w:r>
    </w:p>
    <w:p w14:paraId="20E24E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id_angajat = 7;</w:t>
      </w:r>
    </w:p>
    <w:p w14:paraId="73A7E5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angajat</w:t>
      </w:r>
    </w:p>
    <w:p w14:paraId="19772F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45938B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 7</w:t>
      </w:r>
    </w:p>
    <w:p w14:paraId="398298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id_angajat != 7</w:t>
      </w:r>
    </w:p>
    <w:p w14:paraId="77E1AF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 id_filiala = 1;</w:t>
      </w:r>
    </w:p>
    <w:p w14:paraId="0AD805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angajat</w:t>
      </w:r>
    </w:p>
    <w:p w14:paraId="65938A7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5FDA32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 14</w:t>
      </w:r>
    </w:p>
    <w:p w14:paraId="6BDA1C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id_angajat = 15;</w:t>
      </w:r>
    </w:p>
    <w:p w14:paraId="59F49F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7A5F7B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angajat;</w:t>
      </w:r>
    </w:p>
    <w:p w14:paraId="58388560">
      <w:pPr>
        <w:numPr>
          <w:ilvl w:val="0"/>
          <w:numId w:val="0"/>
        </w:numPr>
        <w:spacing w:line="360" w:lineRule="auto"/>
        <w:ind w:leftChars="0"/>
        <w:jc w:val="both"/>
        <w:rPr>
          <w:rFonts w:hint="default" w:ascii="Times New Roman" w:hAnsi="Times New Roman"/>
          <w:b w:val="0"/>
          <w:bCs w:val="0"/>
          <w:sz w:val="24"/>
          <w:szCs w:val="24"/>
          <w:lang w:val="en-US" w:eastAsia="ro-RO"/>
        </w:rPr>
      </w:pPr>
    </w:p>
    <w:p w14:paraId="58089D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54BC63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E8ABF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0ECB37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B0EB2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1EC77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242600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'Vasilescu',</w:t>
      </w:r>
    </w:p>
    <w:p w14:paraId="4C98BD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'Razvan',</w:t>
      </w:r>
    </w:p>
    <w:p w14:paraId="657A07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'vasilescurazvan@yahoo.com',</w:t>
      </w:r>
    </w:p>
    <w:p w14:paraId="02516E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1A8C18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0A4B58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70A66F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6A986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88F0A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9392A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5F160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456C4A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0706F64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'Andrei',</w:t>
      </w:r>
    </w:p>
    <w:p w14:paraId="1AE73D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'ionescua@yahoo.com',</w:t>
      </w:r>
    </w:p>
    <w:p w14:paraId="4DC475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1741CA3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3491E7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2795CC4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C043A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0B487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60DA8C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0DA55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4F7D1C5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'Tanasescu',</w:t>
      </w:r>
    </w:p>
    <w:p w14:paraId="35C3DB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064204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'tanasescui@yahoo.com',</w:t>
      </w:r>
    </w:p>
    <w:p w14:paraId="4945B8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5AF844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404E850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857D51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23A84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1D6273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6473A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48C5EF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13CD29D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1DA841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'Vasile',</w:t>
      </w:r>
    </w:p>
    <w:p w14:paraId="218F5F4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'ionescuv@yahoo.com',</w:t>
      </w:r>
    </w:p>
    <w:p w14:paraId="00C9D8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32,</w:t>
      </w:r>
    </w:p>
    <w:p w14:paraId="51B50F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7178F40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49FECA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B4557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7D7F42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26208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01BC3A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3F31E50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'Tanasescu',</w:t>
      </w:r>
    </w:p>
    <w:p w14:paraId="4336F8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'Anca',</w:t>
      </w:r>
    </w:p>
    <w:p w14:paraId="7D370C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'tanasescua@yahoo.com',</w:t>
      </w:r>
    </w:p>
    <w:p w14:paraId="331028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50,</w:t>
      </w:r>
    </w:p>
    <w:p w14:paraId="142624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50E388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A5D22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4ABD2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5865E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5EC367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60E2E4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33695AC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'Marinecu',</w:t>
      </w:r>
    </w:p>
    <w:p w14:paraId="1EE8E9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'Vlad',</w:t>
      </w:r>
    </w:p>
    <w:p w14:paraId="4C8873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'vladutz@yahoo.com',</w:t>
      </w:r>
    </w:p>
    <w:p w14:paraId="2109D6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w:t>
      </w:r>
    </w:p>
    <w:p w14:paraId="6CDC11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49A1D3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0F13806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105FE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7C94795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B810AC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86531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5F5BB9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'Dobrescu',</w:t>
      </w:r>
    </w:p>
    <w:p w14:paraId="05F5B0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'Marcel',</w:t>
      </w:r>
    </w:p>
    <w:p w14:paraId="400D58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'dorescu_mar@yahoo.com',</w:t>
      </w:r>
    </w:p>
    <w:p w14:paraId="58831E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37,</w:t>
      </w:r>
    </w:p>
    <w:p w14:paraId="105F30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15887B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66537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AA8CD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207A55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B2B00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64523E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0B0213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'Marinica',</w:t>
      </w:r>
    </w:p>
    <w:p w14:paraId="56FEDC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'Stefan',</w:t>
      </w:r>
    </w:p>
    <w:p w14:paraId="77B404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'marinicastefan@yahoo.com',</w:t>
      </w:r>
    </w:p>
    <w:p w14:paraId="42897B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35,</w:t>
      </w:r>
    </w:p>
    <w:p w14:paraId="56D922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204730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28EA5F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D5035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A3488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01907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8371D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4A7B826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'Marinica',</w:t>
      </w:r>
    </w:p>
    <w:p w14:paraId="491990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'Bogdan',</w:t>
      </w:r>
    </w:p>
    <w:p w14:paraId="7CC472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'marinicabogdan@yahoo.com',</w:t>
      </w:r>
    </w:p>
    <w:p w14:paraId="46013C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45D87DD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4D34C0B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3346C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F1E08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0DCEC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55193A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B9CC3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078E9F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'Stefanescu',</w:t>
      </w:r>
    </w:p>
    <w:p w14:paraId="46FEF9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'Ana',</w:t>
      </w:r>
    </w:p>
    <w:p w14:paraId="6F465F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'stefanescuana@yahoo.com',</w:t>
      </w:r>
    </w:p>
    <w:p w14:paraId="5816AD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2EB802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0EA6E3A2">
      <w:pPr>
        <w:numPr>
          <w:ilvl w:val="0"/>
          <w:numId w:val="0"/>
        </w:numPr>
        <w:spacing w:line="360" w:lineRule="auto"/>
        <w:ind w:leftChars="0"/>
        <w:jc w:val="both"/>
        <w:rPr>
          <w:rFonts w:hint="default" w:ascii="Times New Roman" w:hAnsi="Times New Roman"/>
          <w:b w:val="0"/>
          <w:bCs w:val="0"/>
          <w:sz w:val="24"/>
          <w:szCs w:val="24"/>
          <w:lang w:val="en-US" w:eastAsia="ro-RO"/>
        </w:rPr>
      </w:pPr>
    </w:p>
    <w:p w14:paraId="68B36C6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0BCE6E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w:t>
      </w:r>
    </w:p>
    <w:p w14:paraId="06EA9720">
      <w:pPr>
        <w:numPr>
          <w:ilvl w:val="0"/>
          <w:numId w:val="0"/>
        </w:numPr>
        <w:spacing w:line="360" w:lineRule="auto"/>
        <w:ind w:leftChars="0"/>
        <w:jc w:val="both"/>
        <w:rPr>
          <w:rFonts w:hint="default" w:ascii="Times New Roman" w:hAnsi="Times New Roman"/>
          <w:b w:val="0"/>
          <w:bCs w:val="0"/>
          <w:sz w:val="24"/>
          <w:szCs w:val="24"/>
          <w:lang w:val="en-US" w:eastAsia="ro-RO"/>
        </w:rPr>
      </w:pPr>
    </w:p>
    <w:p w14:paraId="01C1D3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6EC267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sequence_utils.create_sequence_trigger('Furnizor');</w:t>
      </w:r>
    </w:p>
    <w:p w14:paraId="58654404">
      <w:pPr>
        <w:numPr>
          <w:ilvl w:val="0"/>
          <w:numId w:val="0"/>
        </w:numPr>
        <w:spacing w:line="360" w:lineRule="auto"/>
        <w:ind w:leftChars="0"/>
        <w:jc w:val="both"/>
        <w:rPr>
          <w:rFonts w:hint="default" w:ascii="Times New Roman" w:hAnsi="Times New Roman"/>
          <w:b w:val="0"/>
          <w:bCs w:val="0"/>
          <w:sz w:val="24"/>
          <w:szCs w:val="24"/>
          <w:lang w:val="en-US" w:eastAsia="ro-RO"/>
        </w:rPr>
      </w:pPr>
    </w:p>
    <w:p w14:paraId="488391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240A6A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85AF7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67CE644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37605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'MyProtein',</w:t>
      </w:r>
    </w:p>
    <w:p w14:paraId="282BFA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'8859692',</w:t>
      </w:r>
    </w:p>
    <w:p w14:paraId="47FB19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FFCDC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2B6D63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0E4F6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0B71359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81DCA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'Gym Beam',</w:t>
      </w:r>
    </w:p>
    <w:p w14:paraId="39C512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'9859692',</w:t>
      </w:r>
    </w:p>
    <w:p w14:paraId="3CBB42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504B42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022E6F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5384EA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41EABF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654931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'Redis',</w:t>
      </w:r>
    </w:p>
    <w:p w14:paraId="4320861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'7859692',</w:t>
      </w:r>
    </w:p>
    <w:p w14:paraId="7F8B1D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0EBA8D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5D3E29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4B457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055894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0F3C01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'Decathlon',</w:t>
      </w:r>
    </w:p>
    <w:p w14:paraId="5AC923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'1859692',</w:t>
      </w:r>
    </w:p>
    <w:p w14:paraId="16301A1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4B0F37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3B4AFE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3DC54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385B2E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4D1585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'Vexio',</w:t>
      </w:r>
    </w:p>
    <w:p w14:paraId="209EA2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'9959692',</w:t>
      </w:r>
    </w:p>
    <w:p w14:paraId="5395180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0B3295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44E353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D5402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4802ED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A953B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'BEWIT',</w:t>
      </w:r>
    </w:p>
    <w:p w14:paraId="15B3ED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'9059692',</w:t>
      </w:r>
    </w:p>
    <w:p w14:paraId="485D15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13 );</w:t>
      </w:r>
    </w:p>
    <w:p w14:paraId="5D2317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128904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D51C9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14DF67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1D466C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'BODY NEWLINE CONCEPT',</w:t>
      </w:r>
    </w:p>
    <w:p w14:paraId="43A685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'48393052',</w:t>
      </w:r>
    </w:p>
    <w:p w14:paraId="5792CF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14 );</w:t>
      </w:r>
    </w:p>
    <w:p w14:paraId="47093C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503ED99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7460E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0C7B7C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AD9C1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'Pro Nutrition',</w:t>
      </w:r>
    </w:p>
    <w:p w14:paraId="22904F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'12420890',</w:t>
      </w:r>
    </w:p>
    <w:p w14:paraId="1CE6A8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217F0D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08CC47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1E959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19E217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2A66AB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'Arena Systems',</w:t>
      </w:r>
    </w:p>
    <w:p w14:paraId="02C6AD2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'32120890',</w:t>
      </w:r>
    </w:p>
    <w:p w14:paraId="3025A2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16 );</w:t>
      </w:r>
    </w:p>
    <w:p w14:paraId="3C93E595">
      <w:pPr>
        <w:numPr>
          <w:ilvl w:val="0"/>
          <w:numId w:val="0"/>
        </w:numPr>
        <w:spacing w:line="360" w:lineRule="auto"/>
        <w:ind w:leftChars="0"/>
        <w:jc w:val="both"/>
        <w:rPr>
          <w:rFonts w:hint="default" w:ascii="Times New Roman" w:hAnsi="Times New Roman"/>
          <w:b w:val="0"/>
          <w:bCs w:val="0"/>
          <w:sz w:val="24"/>
          <w:szCs w:val="24"/>
          <w:lang w:val="en-US" w:eastAsia="ro-RO"/>
        </w:rPr>
      </w:pPr>
    </w:p>
    <w:p w14:paraId="705DF1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sequence_utils.create_sequence_trigger('Supliment');</w:t>
      </w:r>
    </w:p>
    <w:p w14:paraId="6C135CF6">
      <w:pPr>
        <w:numPr>
          <w:ilvl w:val="0"/>
          <w:numId w:val="0"/>
        </w:numPr>
        <w:spacing w:line="360" w:lineRule="auto"/>
        <w:ind w:leftChars="0"/>
        <w:jc w:val="both"/>
        <w:rPr>
          <w:rFonts w:hint="default" w:ascii="Times New Roman" w:hAnsi="Times New Roman"/>
          <w:b w:val="0"/>
          <w:bCs w:val="0"/>
          <w:sz w:val="24"/>
          <w:szCs w:val="24"/>
          <w:lang w:val="en-US" w:eastAsia="ro-RO"/>
        </w:rPr>
      </w:pPr>
    </w:p>
    <w:p w14:paraId="405182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1B02D1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A5AD5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5CE5F5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0322FF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47EEE8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'Whey Protein',</w:t>
      </w:r>
    </w:p>
    <w:p w14:paraId="2302D4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'Zer premium cu 21 g de proteine per portie.',</w:t>
      </w:r>
    </w:p>
    <w:p w14:paraId="27F2FDC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'430',</w:t>
      </w:r>
    </w:p>
    <w:p w14:paraId="28BAA3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 );</w:t>
      </w:r>
    </w:p>
    <w:p w14:paraId="7A9428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6251A8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025C8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09753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3C0CA5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64617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'Izolat proteic din soia',</w:t>
      </w:r>
    </w:p>
    <w:p w14:paraId="4869CD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 alegere excelenta pentru vegetarieni si vegani.',</w:t>
      </w:r>
    </w:p>
    <w:p w14:paraId="7C4BA8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300,</w:t>
      </w:r>
    </w:p>
    <w:p w14:paraId="1A079B1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150 );</w:t>
      </w:r>
    </w:p>
    <w:p w14:paraId="72704C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1E37D5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23BED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743E56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EE7BB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29B43F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'Vitafiber',</w:t>
      </w:r>
    </w:p>
    <w:p w14:paraId="2DF879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'Derivat din amidon de porumb nemodificat genetic.',</w:t>
      </w:r>
    </w:p>
    <w:p w14:paraId="1EF71B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w:t>
      </w:r>
    </w:p>
    <w:p w14:paraId="35FE7C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210 );</w:t>
      </w:r>
    </w:p>
    <w:p w14:paraId="5AACBD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2BC6B1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492D5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1403766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27690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C38B9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'Unt de arahide',</w:t>
      </w:r>
    </w:p>
    <w:p w14:paraId="449A68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'Amestec pudra cu 70% mai putine grasimi.',</w:t>
      </w:r>
    </w:p>
    <w:p w14:paraId="39C772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300,</w:t>
      </w:r>
    </w:p>
    <w:p w14:paraId="02B04E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90 );</w:t>
      </w:r>
    </w:p>
    <w:p w14:paraId="101B2D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1EDD2A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10BF0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110E89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11087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20F218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'Impact Diet Lean',</w:t>
      </w:r>
    </w:p>
    <w:p w14:paraId="1B788B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'Amestec fibre sub forma de fructo-oligozaharide.',</w:t>
      </w:r>
    </w:p>
    <w:p w14:paraId="2BC79ED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250,</w:t>
      </w:r>
    </w:p>
    <w:p w14:paraId="0AF79D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200 );</w:t>
      </w:r>
    </w:p>
    <w:p w14:paraId="086A44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0F3FA2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91FFF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CFAAC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0F996B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564D71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'Muscle Mass - pachet premium',</w:t>
      </w:r>
    </w:p>
    <w:p w14:paraId="42731D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'Pachet complet: gainer de top + preworkout Complete Workout + formula pe baza de creatina.',</w:t>
      </w:r>
    </w:p>
    <w:p w14:paraId="3F70B03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1000,</w:t>
      </w:r>
    </w:p>
    <w:p w14:paraId="69F845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334 );</w:t>
      </w:r>
    </w:p>
    <w:p w14:paraId="23185A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6C4F25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FF90D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73202B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6FA26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5B25B0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'X-plode plicuri',</w:t>
      </w:r>
    </w:p>
    <w:p w14:paraId="2836D6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'Imbunatateste performanta fizica, regenerarea si volumizarea celulelor musculare.',</w:t>
      </w:r>
    </w:p>
    <w:p w14:paraId="265221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80,</w:t>
      </w:r>
    </w:p>
    <w:p w14:paraId="463D76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56 );</w:t>
      </w:r>
    </w:p>
    <w:p w14:paraId="649AB5B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4751EB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343A9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116A4F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64EB9EC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14E726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'Essential Amino Acids',</w:t>
      </w:r>
    </w:p>
    <w:p w14:paraId="2B7644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'Con?ine un mix de 8 aminoacizi esen?iali.',</w:t>
      </w:r>
    </w:p>
    <w:p w14:paraId="5F8AA2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w:t>
      </w:r>
    </w:p>
    <w:p w14:paraId="2FC0DC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54 );</w:t>
      </w:r>
    </w:p>
    <w:p w14:paraId="280B2F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354CC5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9603C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AC274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6EA794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5BC771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'Jeleuri cu arom? de otet de cidru de mere',</w:t>
      </w:r>
    </w:p>
    <w:p w14:paraId="33E22E9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'Ajuta la protejarea celulelor impotriva stresului oxidativ.',</w:t>
      </w:r>
    </w:p>
    <w:p w14:paraId="5692D5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470C64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79 );</w:t>
      </w:r>
    </w:p>
    <w:p w14:paraId="5FF990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237395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BC03A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575693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6EF918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4FF830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'Jeleuri pre-antrenament',</w:t>
      </w:r>
    </w:p>
    <w:p w14:paraId="4D145D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'Un mod simplu de a va pregati mintal si fizic pentru fiecare antrenament.',</w:t>
      </w:r>
    </w:p>
    <w:p w14:paraId="7D51AF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w:t>
      </w:r>
    </w:p>
    <w:p w14:paraId="0E803B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129 );</w:t>
      </w:r>
    </w:p>
    <w:p w14:paraId="135BDFDA">
      <w:pPr>
        <w:numPr>
          <w:ilvl w:val="0"/>
          <w:numId w:val="0"/>
        </w:numPr>
        <w:spacing w:line="360" w:lineRule="auto"/>
        <w:ind w:leftChars="0"/>
        <w:jc w:val="both"/>
        <w:rPr>
          <w:rFonts w:hint="default" w:ascii="Times New Roman" w:hAnsi="Times New Roman"/>
          <w:b w:val="0"/>
          <w:bCs w:val="0"/>
          <w:sz w:val="24"/>
          <w:szCs w:val="24"/>
          <w:lang w:val="en-US" w:eastAsia="ro-RO"/>
        </w:rPr>
      </w:pPr>
    </w:p>
    <w:p w14:paraId="3412AC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41C9BD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10808D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DFEF9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574D9B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0096D2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E5846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10 );</w:t>
      </w:r>
    </w:p>
    <w:p w14:paraId="27DA79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FF48E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158F93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D2767B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A16AB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425596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2C464BE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10 );</w:t>
      </w:r>
    </w:p>
    <w:p w14:paraId="60B8A2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2C057E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50F265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42C2A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6E0E9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223C8D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0FEB50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692104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74EE649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77C066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4F662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88B25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2F527B0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69F1C5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50 );</w:t>
      </w:r>
    </w:p>
    <w:p w14:paraId="280CC8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564C96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717F4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2F777A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F71EF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51C5FA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10CFC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28BC39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18F484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85EC4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ADBCA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51C4A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4D2B2B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2DBA1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10 );</w:t>
      </w:r>
    </w:p>
    <w:p w14:paraId="7729DBF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4625E2B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A73DB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5BE1B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1FBA9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313294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7154E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790974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0647C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421211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49C2AA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15DAB1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26B414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E218C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90 );</w:t>
      </w:r>
    </w:p>
    <w:p w14:paraId="56BF6B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346080D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0318C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42319D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1B6D7A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7D1464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24A2E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70 );</w:t>
      </w:r>
    </w:p>
    <w:p w14:paraId="20ABBF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80035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AE6949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63940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AE99F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2AECB3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w:t>
      </w:r>
    </w:p>
    <w:p w14:paraId="36EEBED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5D5BBD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CCB92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59A6F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F2339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A0CE4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7516FCE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331B29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562833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123E42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F4205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75444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82110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3A61CF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6B6B3DF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27660E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9C053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A4601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9FB7E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87CE5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11A1FB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229C3A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417331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108A576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A5D01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75B42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0EEA5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436BDEF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00630C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0832669E">
      <w:pPr>
        <w:numPr>
          <w:ilvl w:val="0"/>
          <w:numId w:val="0"/>
        </w:numPr>
        <w:spacing w:line="360" w:lineRule="auto"/>
        <w:ind w:leftChars="0"/>
        <w:jc w:val="both"/>
        <w:rPr>
          <w:rFonts w:hint="default" w:ascii="Times New Roman" w:hAnsi="Times New Roman"/>
          <w:b w:val="0"/>
          <w:bCs w:val="0"/>
          <w:sz w:val="24"/>
          <w:szCs w:val="24"/>
          <w:lang w:val="en-US" w:eastAsia="ro-RO"/>
        </w:rPr>
      </w:pPr>
    </w:p>
    <w:p w14:paraId="56AA60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sequence_utils.create_sequence_trigger('Echipament');</w:t>
      </w:r>
    </w:p>
    <w:p w14:paraId="74582050">
      <w:pPr>
        <w:numPr>
          <w:ilvl w:val="0"/>
          <w:numId w:val="0"/>
        </w:numPr>
        <w:spacing w:line="360" w:lineRule="auto"/>
        <w:ind w:leftChars="0"/>
        <w:jc w:val="both"/>
        <w:rPr>
          <w:rFonts w:hint="default" w:ascii="Times New Roman" w:hAnsi="Times New Roman"/>
          <w:b w:val="0"/>
          <w:bCs w:val="0"/>
          <w:sz w:val="24"/>
          <w:szCs w:val="24"/>
          <w:lang w:val="en-US" w:eastAsia="ro-RO"/>
        </w:rPr>
      </w:pPr>
    </w:p>
    <w:p w14:paraId="588698D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0E0C16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3546E8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5EF853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755447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5D884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B88D2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'Leg Press',</w:t>
      </w:r>
    </w:p>
    <w:p w14:paraId="106CD1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TO_DATE('20-MAY-2020','DD-MON-YYYY'),</w:t>
      </w:r>
    </w:p>
    <w:p w14:paraId="38598C6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TO_DATE('20-MAY-2021','DD-MON-YYYY'),</w:t>
      </w:r>
    </w:p>
    <w:p w14:paraId="74B571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117F9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087D7D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3ADFAC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D4928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0E2DCA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37A1A2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6D4FE0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1BC741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'Chest Press',</w:t>
      </w:r>
    </w:p>
    <w:p w14:paraId="39928C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TO_DATE('20-JUN-2021','DD-MON-YYYY'),</w:t>
      </w:r>
    </w:p>
    <w:p w14:paraId="2D7400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TO_DATE('20-JUN-2021','DD-MON-YYYY'),</w:t>
      </w:r>
    </w:p>
    <w:p w14:paraId="49D88F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2B6C4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7BEA61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68EB35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650ED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69EF60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0D7F46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5CA11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59FFFE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'Peck Deck',</w:t>
      </w:r>
    </w:p>
    <w:p w14:paraId="7C688D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TO_DATE('01-JAN-2019','DD-MON-YYYY'),</w:t>
      </w:r>
    </w:p>
    <w:p w14:paraId="1BB40DF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TO_DATE('01-JAN-2021','DD-MON-YYYY'),</w:t>
      </w:r>
    </w:p>
    <w:p w14:paraId="68AB49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2F300E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2AA87B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1D35BA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7040F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2D0AC2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09E2A2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5FB79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202FB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'Preacher Curl',</w:t>
      </w:r>
    </w:p>
    <w:p w14:paraId="105B0E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TO_DATE('28-APR-2020','DD-MON-YYYY'),</w:t>
      </w:r>
    </w:p>
    <w:p w14:paraId="52AD25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TO_DATE('28-APR-2021','DD-MON-YYYY'),</w:t>
      </w:r>
    </w:p>
    <w:p w14:paraId="7E444A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0A0F74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611E7E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059F5D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ACC31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60079B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533DA8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DE7B0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567B0D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'Calves Raises',</w:t>
      </w:r>
    </w:p>
    <w:p w14:paraId="7D80B4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TO_DATE('20-APR-2021','DD-MON-YYYY'),</w:t>
      </w:r>
    </w:p>
    <w:p w14:paraId="356680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TO_DATE('20-APR-2022','DD-MON-YYYY'),</w:t>
      </w:r>
    </w:p>
    <w:p w14:paraId="3BE3C7D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5B7537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1B7938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07A19E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937EA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780AEA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5B85B9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14894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011554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'Lateral Raises',</w:t>
      </w:r>
    </w:p>
    <w:p w14:paraId="56BC49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TO_DATE('10-APR-2021','DD-MON-YYYY'),</w:t>
      </w:r>
    </w:p>
    <w:p w14:paraId="03FFE6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TO_DATE('10-APR-2022','DD-MON-YYYY'),</w:t>
      </w:r>
    </w:p>
    <w:p w14:paraId="26DC24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075D14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5D179A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554359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1A82C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44B3C4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7CA7B4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B6D39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E9509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'Frontal Raises',</w:t>
      </w:r>
    </w:p>
    <w:p w14:paraId="766C9E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TO_DATE('20-MAR-2020','DD-MON-YYYY'),</w:t>
      </w:r>
    </w:p>
    <w:p w14:paraId="4ACD4A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TO_DATE('20-MAR-2022','DD-MON-YYYY'),</w:t>
      </w:r>
    </w:p>
    <w:p w14:paraId="6A9283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05B0A8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1880EC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20B492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7B56D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5EFAFD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472137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2A966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7B12F7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'Sistem de catarare cu prindere pe perete',</w:t>
      </w:r>
    </w:p>
    <w:p w14:paraId="0859D0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TO_DATE('30-SEP-2022','DD-MON-YYYY'),</w:t>
      </w:r>
    </w:p>
    <w:p w14:paraId="72868DB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TO_DATE('30-SEP-2023','DD-MON-YYYY'),</w:t>
      </w:r>
    </w:p>
    <w:p w14:paraId="780DA12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5E20E9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6C918E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624FE7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38559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3BBD37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2A45B2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1872B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487059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'Semisfera de echilibru cu manere',</w:t>
      </w:r>
    </w:p>
    <w:p w14:paraId="700697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TO_DATE('30-JUN-2022','DD-MON-YYYY'),</w:t>
      </w:r>
    </w:p>
    <w:p w14:paraId="100E8C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TO_DATE('30-JUN-2023','DD-MON-YYYY'),</w:t>
      </w:r>
    </w:p>
    <w:p w14:paraId="0448E3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39F954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5990C5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16C52A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2C7F8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7BA2B94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21611D1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FE3FE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405202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'Banca de gimnastica tip Pivetta',</w:t>
      </w:r>
    </w:p>
    <w:p w14:paraId="25C06E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TO_DATE('01-JUN-2021','DD-MON-YYYY'),</w:t>
      </w:r>
    </w:p>
    <w:p w14:paraId="164DB1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TO_DATE('01-JUN-2022','DD-MON-YYYY'),</w:t>
      </w:r>
    </w:p>
    <w:p w14:paraId="3683BF4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5DE4D5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7C379E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4A76B8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32C3B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05AF93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7CECDE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51191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5CBABB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'Coarda sarituri cu maner din lemn',</w:t>
      </w:r>
    </w:p>
    <w:p w14:paraId="54F439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TO_DATE('01-JAN-2022','DD-MON-YYYY'),</w:t>
      </w:r>
    </w:p>
    <w:p w14:paraId="3C9D27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TO_DATE('01-JUN-2023','DD-MON-YYYY'),</w:t>
      </w:r>
    </w:p>
    <w:p w14:paraId="4BF20C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181F6C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1768A2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2A56C2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67DB3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0DC2A6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6138E8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61C4FF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913CA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'Plan propioceptiv rotativ',</w:t>
      </w:r>
    </w:p>
    <w:p w14:paraId="6457481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TO_DATE('01-JUN-2023','DD-MON-YYYY'),</w:t>
      </w:r>
    </w:p>
    <w:p w14:paraId="74E607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TO_DATE('01-SEP-2023','DD-MON-YYYY'),</w:t>
      </w:r>
    </w:p>
    <w:p w14:paraId="3321AF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47A2F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227BFFB4">
      <w:pPr>
        <w:numPr>
          <w:ilvl w:val="0"/>
          <w:numId w:val="0"/>
        </w:numPr>
        <w:spacing w:line="360" w:lineRule="auto"/>
        <w:ind w:leftChars="0"/>
        <w:jc w:val="both"/>
        <w:rPr>
          <w:rFonts w:hint="default" w:ascii="Times New Roman" w:hAnsi="Times New Roman"/>
          <w:b w:val="0"/>
          <w:bCs w:val="0"/>
          <w:sz w:val="24"/>
          <w:szCs w:val="24"/>
          <w:lang w:val="en-US" w:eastAsia="ro-RO"/>
        </w:rPr>
      </w:pPr>
    </w:p>
    <w:p w14:paraId="04313E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sequence_utils.create_sequence_trigger('Comanda');</w:t>
      </w:r>
    </w:p>
    <w:p w14:paraId="2B0243AF">
      <w:pPr>
        <w:numPr>
          <w:ilvl w:val="0"/>
          <w:numId w:val="0"/>
        </w:numPr>
        <w:spacing w:line="360" w:lineRule="auto"/>
        <w:ind w:leftChars="0"/>
        <w:jc w:val="both"/>
        <w:rPr>
          <w:rFonts w:hint="default" w:ascii="Times New Roman" w:hAnsi="Times New Roman"/>
          <w:b w:val="0"/>
          <w:bCs w:val="0"/>
          <w:sz w:val="24"/>
          <w:szCs w:val="24"/>
          <w:lang w:val="en-US" w:eastAsia="ro-RO"/>
        </w:rPr>
      </w:pPr>
    </w:p>
    <w:p w14:paraId="1EEBA0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2C31E8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C673D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1B0DD45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474619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66EE10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( 18,</w:t>
      </w:r>
    </w:p>
    <w:p w14:paraId="2B0C48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47E145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'Urgenta',</w:t>
      </w:r>
    </w:p>
    <w:p w14:paraId="25CA95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TO_DATE('22-FEB-2022','DD-MON-YYYY') );</w:t>
      </w:r>
    </w:p>
    <w:p w14:paraId="21F87E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33397C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2FEC5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32BE68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23A935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536325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( 18,</w:t>
      </w:r>
    </w:p>
    <w:p w14:paraId="15BC9E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5EAF89D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'Preluare dupa ora 17',</w:t>
      </w:r>
    </w:p>
    <w:p w14:paraId="636A21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TO_DATE('11-MAR-2022','DD-MON-YYYY') );</w:t>
      </w:r>
    </w:p>
    <w:p w14:paraId="3971A5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5B5454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0AC79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178B11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0EB22AC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10C14C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506206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17AB11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4458D1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TO_DATE('01-APR-2022','DD-MON-YYYY') );</w:t>
      </w:r>
    </w:p>
    <w:p w14:paraId="4914A8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52AFF4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86B18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5F7A6AA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4AFD97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06AF6C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5201053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1572C15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167F6D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TO_DATE('02-APR-2022','DD-MON-YYYY') );</w:t>
      </w:r>
    </w:p>
    <w:p w14:paraId="13AF48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6EF992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84638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617896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36F626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05329D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( 22,</w:t>
      </w:r>
    </w:p>
    <w:p w14:paraId="678132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5762B0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4EF9CE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TO_DATE('22-APR-2022','DD-MON-YYYY') );</w:t>
      </w:r>
    </w:p>
    <w:p w14:paraId="532DE3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3B21B0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E5A04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59B5D6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7E73FC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221AB4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( 26,</w:t>
      </w:r>
    </w:p>
    <w:p w14:paraId="796899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16,</w:t>
      </w:r>
    </w:p>
    <w:p w14:paraId="33478A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 curs de achitare',</w:t>
      </w:r>
    </w:p>
    <w:p w14:paraId="44ABA6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TO_DATE('01-SEP-2023','DD-MON-YYYY') );</w:t>
      </w:r>
    </w:p>
    <w:p w14:paraId="6AA8435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22E4C2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4C310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252355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6FB202B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406E72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1DF93F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17,</w:t>
      </w:r>
    </w:p>
    <w:p w14:paraId="0EC5CBE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3B510A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TO_DATE('01-OCT-2023','DD-MON-YYYY') );</w:t>
      </w:r>
    </w:p>
    <w:p w14:paraId="34679D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1D82082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81D13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20E2BD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7854CA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5B714D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0CD1A4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62AF06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7F704C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TO_DATE('11-OCT-2023','DD-MON-YYYY') );</w:t>
      </w:r>
    </w:p>
    <w:p w14:paraId="429308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0F3810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260DC6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599206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16392F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082A8A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5B47FD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w:t>
      </w:r>
    </w:p>
    <w:p w14:paraId="1E6234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548112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TO_DATE('21-OCT-2023','DD-MON-YYYY') );</w:t>
      </w:r>
    </w:p>
    <w:p w14:paraId="5DD5DC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483250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37D74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4A8859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2E1148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59B247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1A1BB2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w:t>
      </w:r>
    </w:p>
    <w:p w14:paraId="3E9165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4017AB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TO_DATE('22-OCT-2023','DD-MON-YYYY') );</w:t>
      </w:r>
    </w:p>
    <w:p w14:paraId="0518CE1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035EA5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56D7F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3C4667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6D423F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7FD5C2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60A2E6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13,</w:t>
      </w:r>
    </w:p>
    <w:p w14:paraId="6F39D84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5336C3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TO_DATE('22-SEP-2022','DD-MON-YYYY') );</w:t>
      </w:r>
    </w:p>
    <w:p w14:paraId="79630726">
      <w:pPr>
        <w:numPr>
          <w:ilvl w:val="0"/>
          <w:numId w:val="0"/>
        </w:numPr>
        <w:spacing w:line="360" w:lineRule="auto"/>
        <w:ind w:leftChars="0"/>
        <w:jc w:val="both"/>
        <w:rPr>
          <w:rFonts w:hint="default" w:ascii="Times New Roman" w:hAnsi="Times New Roman"/>
          <w:b w:val="0"/>
          <w:bCs w:val="0"/>
          <w:sz w:val="24"/>
          <w:szCs w:val="24"/>
          <w:lang w:val="en-US" w:eastAsia="ro-RO"/>
        </w:rPr>
      </w:pPr>
    </w:p>
    <w:p w14:paraId="4D6A0B4C">
      <w:pPr>
        <w:numPr>
          <w:ilvl w:val="0"/>
          <w:numId w:val="0"/>
        </w:numPr>
        <w:spacing w:line="360" w:lineRule="auto"/>
        <w:ind w:leftChars="0"/>
        <w:jc w:val="both"/>
        <w:rPr>
          <w:rFonts w:hint="default" w:ascii="Times New Roman" w:hAnsi="Times New Roman"/>
          <w:b w:val="0"/>
          <w:bCs w:val="0"/>
          <w:sz w:val="24"/>
          <w:szCs w:val="24"/>
          <w:lang w:val="en-US" w:eastAsia="ro-RO"/>
        </w:rPr>
      </w:pPr>
    </w:p>
    <w:p w14:paraId="47BE43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5457F4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3520EA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1C7806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'lunar',</w:t>
      </w:r>
    </w:p>
    <w:p w14:paraId="703D4C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100 );</w:t>
      </w:r>
    </w:p>
    <w:p w14:paraId="1B89E8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4918F0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14281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3EBD3E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'trimestrial',</w:t>
      </w:r>
    </w:p>
    <w:p w14:paraId="6DC770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280 );</w:t>
      </w:r>
    </w:p>
    <w:p w14:paraId="42620C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186A76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5F21A5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CD9BF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'bianual',</w:t>
      </w:r>
    </w:p>
    <w:p w14:paraId="3B693D2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550 );</w:t>
      </w:r>
    </w:p>
    <w:p w14:paraId="18FA92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06C012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2D8121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23589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377946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800 );</w:t>
      </w:r>
    </w:p>
    <w:p w14:paraId="785DAF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035AC48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2513E5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250CDF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'extins',</w:t>
      </w:r>
    </w:p>
    <w:p w14:paraId="01B9D1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1500 );</w:t>
      </w:r>
    </w:p>
    <w:p w14:paraId="667897E2">
      <w:pPr>
        <w:numPr>
          <w:ilvl w:val="0"/>
          <w:numId w:val="0"/>
        </w:numPr>
        <w:spacing w:line="360" w:lineRule="auto"/>
        <w:ind w:leftChars="0"/>
        <w:jc w:val="both"/>
        <w:rPr>
          <w:rFonts w:hint="default" w:ascii="Times New Roman" w:hAnsi="Times New Roman"/>
          <w:b w:val="0"/>
          <w:bCs w:val="0"/>
          <w:sz w:val="24"/>
          <w:szCs w:val="24"/>
          <w:lang w:val="en-US" w:eastAsia="ro-RO"/>
        </w:rPr>
      </w:pPr>
    </w:p>
    <w:p w14:paraId="49525F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sequence_utils.create_sequence_trigger('Abonament');</w:t>
      </w:r>
    </w:p>
    <w:p w14:paraId="2310EC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14E60C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2477A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EB3C3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35A5F3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'lunar',</w:t>
      </w:r>
    </w:p>
    <w:p w14:paraId="13884F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w:t>
      </w:r>
    </w:p>
    <w:p w14:paraId="594F76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'01-APR-22' );</w:t>
      </w:r>
    </w:p>
    <w:p w14:paraId="35291B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437C9E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C3848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22C939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5BF2B4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'trimestrial',</w:t>
      </w:r>
    </w:p>
    <w:p w14:paraId="7EE80C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3C9651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'01-APR-21' );</w:t>
      </w:r>
    </w:p>
    <w:p w14:paraId="64A686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639F53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F86F2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3A588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062997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'bianual',</w:t>
      </w:r>
    </w:p>
    <w:p w14:paraId="25C663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w:t>
      </w:r>
    </w:p>
    <w:p w14:paraId="25C1E5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'01-FEB-22' );</w:t>
      </w:r>
    </w:p>
    <w:p w14:paraId="0B2A8A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1432A2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FD9BE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327DE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55B803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'extins',</w:t>
      </w:r>
    </w:p>
    <w:p w14:paraId="21F1E9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3250B1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'01-SEP-21' );</w:t>
      </w:r>
    </w:p>
    <w:p w14:paraId="46EE83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7EE809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1E0FAB9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71FCE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19CFE5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52B7BB4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65E803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'01-NOV-20' );</w:t>
      </w:r>
    </w:p>
    <w:p w14:paraId="5C53F4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087D76D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EBC676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011C83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090FE3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70E440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w:t>
      </w:r>
    </w:p>
    <w:p w14:paraId="50BDA9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'01-NOV-22' );</w:t>
      </w:r>
    </w:p>
    <w:p w14:paraId="254477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0C92372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592E4D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A54EA0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264142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1619FC7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w:t>
      </w:r>
    </w:p>
    <w:p w14:paraId="086749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'01-DEC-22' );</w:t>
      </w:r>
    </w:p>
    <w:p w14:paraId="37DE7D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0CC2CD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201DE5F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E9BED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39103B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'bianual',</w:t>
      </w:r>
    </w:p>
    <w:p w14:paraId="2D4B95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w:t>
      </w:r>
    </w:p>
    <w:p w14:paraId="2BEB19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'15-JUL-23' );</w:t>
      </w:r>
    </w:p>
    <w:p w14:paraId="2808C2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2F1B3A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7F80E6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3C15CA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0B84E0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'extins',</w:t>
      </w:r>
    </w:p>
    <w:p w14:paraId="6D9DF7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w:t>
      </w:r>
    </w:p>
    <w:p w14:paraId="4E7B5B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'01-JAN-22' );</w:t>
      </w:r>
    </w:p>
    <w:p w14:paraId="4FF13993">
      <w:pPr>
        <w:numPr>
          <w:ilvl w:val="0"/>
          <w:numId w:val="0"/>
        </w:numPr>
        <w:spacing w:line="360" w:lineRule="auto"/>
        <w:ind w:leftChars="0"/>
        <w:jc w:val="both"/>
        <w:rPr>
          <w:rFonts w:hint="default" w:ascii="Times New Roman" w:hAnsi="Times New Roman"/>
          <w:b w:val="0"/>
          <w:bCs w:val="0"/>
          <w:sz w:val="24"/>
          <w:szCs w:val="24"/>
          <w:lang w:val="en-US" w:eastAsia="ro-RO"/>
        </w:rPr>
      </w:pPr>
    </w:p>
    <w:p w14:paraId="55C47A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DECLARE</w:t>
      </w:r>
    </w:p>
    <w:p w14:paraId="08D106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nr NUMBER;</w:t>
      </w:r>
    </w:p>
    <w:p w14:paraId="0D053F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229EAA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1..22 LOOP</w:t>
      </w:r>
    </w:p>
    <w:p w14:paraId="134A6EB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round(dbms_random.value(</w:t>
      </w:r>
    </w:p>
    <w:p w14:paraId="63D188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1000000000,</w:t>
      </w:r>
    </w:p>
    <w:p w14:paraId="599D86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9999999999</w:t>
      </w:r>
    </w:p>
    <w:p w14:paraId="743EE6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6D9BB0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nr</w:t>
      </w:r>
    </w:p>
    <w:p w14:paraId="704232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441473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 &lt;= 10 THEN</w:t>
      </w:r>
    </w:p>
    <w:p w14:paraId="211899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telefon (</w:t>
      </w:r>
    </w:p>
    <w:p w14:paraId="454291C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w:t>
      </w:r>
    </w:p>
    <w:p w14:paraId="18F120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4E87E1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w:t>
      </w:r>
    </w:p>
    <w:p w14:paraId="311791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'serviciu',</w:t>
      </w:r>
    </w:p>
    <w:p w14:paraId="10269F1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nr,</w:t>
      </w:r>
    </w:p>
    <w:p w14:paraId="32E8A6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 );</w:t>
      </w:r>
    </w:p>
    <w:p w14:paraId="1DA962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262DEA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telefon (</w:t>
      </w:r>
    </w:p>
    <w:p w14:paraId="0EC911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w:t>
      </w:r>
    </w:p>
    <w:p w14:paraId="6619F9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21F0A2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w:t>
      </w:r>
    </w:p>
    <w:p w14:paraId="091EAB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'personal',</w:t>
      </w:r>
    </w:p>
    <w:p w14:paraId="1D28B6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nr,</w:t>
      </w:r>
    </w:p>
    <w:p w14:paraId="2A29E7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 );</w:t>
      </w:r>
    </w:p>
    <w:p w14:paraId="2794C5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1F2E39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079D40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6E226D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7E938AB">
      <w:pPr>
        <w:numPr>
          <w:ilvl w:val="0"/>
          <w:numId w:val="0"/>
        </w:numPr>
        <w:spacing w:line="360" w:lineRule="auto"/>
        <w:ind w:leftChars="0"/>
        <w:jc w:val="both"/>
        <w:rPr>
          <w:rFonts w:hint="default" w:ascii="Times New Roman" w:hAnsi="Times New Roman"/>
          <w:b w:val="0"/>
          <w:bCs w:val="0"/>
          <w:sz w:val="24"/>
          <w:szCs w:val="24"/>
          <w:lang w:val="en-US" w:eastAsia="ro-RO"/>
        </w:rPr>
      </w:pPr>
    </w:p>
    <w:p w14:paraId="3E9B5F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5A398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762568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28EF42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C4B98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50CCF6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376BE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4034A9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DD521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321EE2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87715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0EBC7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647875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592A0C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328381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402B54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4847B9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0CBD3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8DC16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4F2EF2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BF5667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2F5690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92DFB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BDCCD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120C0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B6D98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49C30D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41C99C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7CFE10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20A85D6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4AEF3A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1F6A9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196CC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270A89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5736AE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7 );</w:t>
      </w:r>
    </w:p>
    <w:p w14:paraId="5A6D74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78DDA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5C4C7D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1F7A5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9A983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3E1FE3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3F748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3ED6EF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5BA18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31577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4F58FC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4B87DC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3518C1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C8CFF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1D6477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1A32AA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40FE3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92A91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D1260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7DAB5C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42AA99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5FE4FE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34AF5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7310B8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400B6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7F2AC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09B9CA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24E7DA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4789B26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38B3CF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BE235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FF0C2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A472C4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5204B41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C43C7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5B177D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284CB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BEB77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3F7CB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CBAE0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2B0B5A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15E254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55C49E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10AC15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5BCAE0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A3AC4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13C97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102271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59BD80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5DDF6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CCF4B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4EB0F1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F869F6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A625A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2F6C21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1D767E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30D9D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7E915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303DA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6BA9C1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A3CA9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0FAB98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C12A7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1E18AE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794AD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09F839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9D5FA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4C8E19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32D549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10743D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3B8A29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5FF45D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7FAEEE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ABDC3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B1B26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39FA03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0B428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1E3314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480542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540D80D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C67B9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64BFA4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3FBB15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27D1AC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524B4B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ED8203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3B54F3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816010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E8A95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43DA314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60E09F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726E6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B280AF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6D83C9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053E4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AB514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446FA2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281C256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7E51DD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3C9F4C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086BC7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FE7ED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B339D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5690342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35CC2D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74D296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B46E8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10955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19937B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67AEA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0FDFFB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220941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1F66CC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51F2E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02161B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BC351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543AEF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290D22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5D98B8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1AE887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26DB6E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394B9B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20522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1CA04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( 9,</w:t>
      </w:r>
    </w:p>
    <w:p w14:paraId="7414E0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B16EF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6329B5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542342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D9773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CE92CB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5931CE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5A25A2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00B40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4B0272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ED6DC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9F1A6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00C4B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36E60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( 11,</w:t>
      </w:r>
    </w:p>
    <w:p w14:paraId="1846521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40891B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27F995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823B6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34655EB8">
      <w:pPr>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br w:type="page"/>
      </w:r>
    </w:p>
    <w:p w14:paraId="3F0FADB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5" w:name="_Toc12153"/>
      <w:r>
        <w:rPr>
          <w:rFonts w:hint="default" w:ascii="Times New Roman" w:hAnsi="Times New Roman"/>
          <w:b/>
          <w:bCs/>
          <w:sz w:val="28"/>
          <w:szCs w:val="28"/>
          <w:lang w:val="en-US" w:eastAsia="ro-RO"/>
        </w:rPr>
        <w:t>10.1.4. bro_admin_criptare.sql</w:t>
      </w:r>
      <w:bookmarkEnd w:id="45"/>
    </w:p>
    <w:p w14:paraId="1A625D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Cripatre in schema lui bro_admin</w:t>
      </w:r>
    </w:p>
    <w:p w14:paraId="587D7A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select_random_from_nr_list (</w:t>
      </w:r>
    </w:p>
    <w:p w14:paraId="21AE71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input_list sys.odcinumberlist</w:t>
      </w:r>
    </w:p>
    <w:p w14:paraId="665741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number is</w:t>
      </w:r>
    </w:p>
    <w:p w14:paraId="43B79B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selected_value number;</w:t>
      </w:r>
    </w:p>
    <w:p w14:paraId="344D71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7208E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input_list(trunc(dbms_random.value(</w:t>
      </w:r>
    </w:p>
    <w:p w14:paraId="03BA59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5EA51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input_list.count + 1</w:t>
      </w:r>
    </w:p>
    <w:p w14:paraId="26CE8E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2AC29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selected_value</w:t>
      </w:r>
    </w:p>
    <w:p w14:paraId="2CD038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72FF93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B57E1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selected_value;</w:t>
      </w:r>
    </w:p>
    <w:p w14:paraId="54D51A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5CF7C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99180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BE5F4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4DF2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1BD643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chei_client (</w:t>
      </w:r>
    </w:p>
    <w:p w14:paraId="7C90D3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w:t>
      </w:r>
    </w:p>
    <w:p w14:paraId="266DDB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fk_client_chei</w:t>
      </w:r>
    </w:p>
    <w:p w14:paraId="202839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references client ( id_client )</w:t>
      </w:r>
    </w:p>
    <w:p w14:paraId="64BD6A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primary key,</w:t>
      </w:r>
    </w:p>
    <w:p w14:paraId="02F91D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    int not null,</w:t>
      </w:r>
    </w:p>
    <w:p w14:paraId="2A6247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     raw(16) not null</w:t>
      </w:r>
    </w:p>
    <w:p w14:paraId="6C4F86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0C650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556C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insert_into_chei_client (</w:t>
      </w:r>
    </w:p>
    <w:p w14:paraId="173CFE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p_client number</w:t>
      </w:r>
    </w:p>
    <w:p w14:paraId="4B5B2E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6A163E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mod_op_value number;</w:t>
      </w:r>
    </w:p>
    <w:p w14:paraId="441515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v_nr         smallint;</w:t>
      </w:r>
    </w:p>
    <w:p w14:paraId="2717E1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v_cheie      raw(16) := dbms_crypto.randombytes(16);</w:t>
      </w:r>
    </w:p>
    <w:p w14:paraId="6B98F0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3C8FE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64FC38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v_nr</w:t>
      </w:r>
    </w:p>
    <w:p w14:paraId="0D95F9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chei_client c</w:t>
      </w:r>
    </w:p>
    <w:p w14:paraId="68AA48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c.id_client = p_client;</w:t>
      </w:r>
    </w:p>
    <w:p w14:paraId="5C26F5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v_nr &gt; 0 then</w:t>
      </w:r>
    </w:p>
    <w:p w14:paraId="5EC4D6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3D8709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-20022,</w:t>
      </w:r>
    </w:p>
    <w:p w14:paraId="3DE166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'The client is already in the table keys. Client ' || p_client</w:t>
      </w:r>
    </w:p>
    <w:p w14:paraId="2B4CDF2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A3EBE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EA733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mod_op_value := dbms_crypto.encrypt_aes128 + bro_admin.select_random_from_nr_list(sys.odcinumberlist(</w:t>
      </w:r>
    </w:p>
    <w:p w14:paraId="7DA466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dbms_crypto.pad_pkcs5,</w:t>
      </w:r>
    </w:p>
    <w:p w14:paraId="30BB92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dbms_crypto.pad_zero</w:t>
      </w:r>
    </w:p>
    <w:p w14:paraId="135C38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bro_admin.select_random_from_nr_list(sys.odcinumberlist(</w:t>
      </w:r>
    </w:p>
    <w:p w14:paraId="5E3BA0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dbms_crypto.chain_cbc,</w:t>
      </w:r>
    </w:p>
    <w:p w14:paraId="145BE1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dbms_crypto.chain_cfb,</w:t>
      </w:r>
    </w:p>
    <w:p w14:paraId="6FB76A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dbms_crypto.chain_ecb,</w:t>
      </w:r>
    </w:p>
    <w:p w14:paraId="78B1CB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dbms_crypto.chain_ofb</w:t>
      </w:r>
    </w:p>
    <w:p w14:paraId="21112A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1E8AE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C271F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chei_client (</w:t>
      </w:r>
    </w:p>
    <w:p w14:paraId="5D32A3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ACB2D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w:t>
      </w:r>
    </w:p>
    <w:p w14:paraId="04FF67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w:t>
      </w:r>
    </w:p>
    <w:p w14:paraId="5D2712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p_client,</w:t>
      </w:r>
    </w:p>
    <w:p w14:paraId="72A447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mod_op_value,</w:t>
      </w:r>
    </w:p>
    <w:p w14:paraId="5C4A40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v_cheie );</w:t>
      </w:r>
    </w:p>
    <w:p w14:paraId="4D1D08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6A8E8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0B278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A13C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insert_into_chei_client(18);</w:t>
      </w:r>
    </w:p>
    <w:p w14:paraId="612ACE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insert_into_chei_client(18);</w:t>
      </w:r>
    </w:p>
    <w:p w14:paraId="1E445E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insert_into_chei_client(19);</w:t>
      </w:r>
    </w:p>
    <w:p w14:paraId="303C31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insert_into_chei_client(20);</w:t>
      </w:r>
    </w:p>
    <w:p w14:paraId="13CB7C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insert_into_chei_client(21);</w:t>
      </w:r>
    </w:p>
    <w:p w14:paraId="3E3D70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insert_into_chei_client(22);</w:t>
      </w:r>
    </w:p>
    <w:p w14:paraId="11969F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insert_into_chei_client(25);</w:t>
      </w:r>
    </w:p>
    <w:p w14:paraId="05DF05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insert_into_chei_client(26);</w:t>
      </w:r>
    </w:p>
    <w:p w14:paraId="592B57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insert_into_chei_client(27);</w:t>
      </w:r>
    </w:p>
    <w:p w14:paraId="7BA28A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216DC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79FD44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chei_client;</w:t>
      </w:r>
    </w:p>
    <w:p w14:paraId="0068CA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627C86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BA15D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type chei_client_object as object (</w:t>
      </w:r>
    </w:p>
    <w:p w14:paraId="06C7A0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w:t>
      </w:r>
    </w:p>
    <w:p w14:paraId="05CC17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    int,</w:t>
      </w:r>
    </w:p>
    <w:p w14:paraId="715A19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     raw(16)</w:t>
      </w:r>
    </w:p>
    <w:p w14:paraId="3AE72B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E2183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4D4073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2AF4A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get_client_key return chei_client_object is</w:t>
      </w:r>
    </w:p>
    <w:p w14:paraId="3EB69F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res chei_client_object;</w:t>
      </w:r>
    </w:p>
    <w:p w14:paraId="2901AD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18E9D9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chei_client_object(</w:t>
      </w:r>
    </w:p>
    <w:p w14:paraId="258C49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c.id_client,</w:t>
      </w:r>
    </w:p>
    <w:p w14:paraId="752F14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2D42BF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634D8C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6A36C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res</w:t>
      </w:r>
    </w:p>
    <w:p w14:paraId="50A66E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 a</w:t>
      </w:r>
    </w:p>
    <w:p w14:paraId="49ED54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join chei_client c</w:t>
      </w:r>
    </w:p>
    <w:p w14:paraId="0A9D66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on a.id_persoana = c.id_client</w:t>
      </w:r>
    </w:p>
    <w:p w14:paraId="1B1B62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 sys_context(</w:t>
      </w:r>
    </w:p>
    <w:p w14:paraId="49566B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'userenv',</w:t>
      </w:r>
    </w:p>
    <w:p w14:paraId="2A0C11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'session_user'</w:t>
      </w:r>
    </w:p>
    <w:p w14:paraId="541BE1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2606C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3C02A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res;</w:t>
      </w:r>
    </w:p>
    <w:p w14:paraId="5EE6F3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55DE3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0A5F47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CFF2E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-20023,</w:t>
      </w:r>
    </w:p>
    <w:p w14:paraId="13A435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 with username '</w:t>
      </w:r>
    </w:p>
    <w:p w14:paraId="6B5975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sys_context(</w:t>
      </w:r>
    </w:p>
    <w:p w14:paraId="249254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'userenv',</w:t>
      </w:r>
    </w:p>
    <w:p w14:paraId="05849E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'session_user'</w:t>
      </w:r>
    </w:p>
    <w:p w14:paraId="535BD7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82BD98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does not have a cript key'</w:t>
      </w:r>
    </w:p>
    <w:p w14:paraId="50499B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17041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00D8F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267B3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val="0"/>
          <w:bCs w:val="0"/>
          <w:sz w:val="24"/>
          <w:szCs w:val="24"/>
          <w:lang w:val="en-US" w:eastAsia="ro-RO"/>
        </w:rPr>
      </w:pPr>
    </w:p>
    <w:p w14:paraId="7FEE22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val="0"/>
          <w:bCs w:val="0"/>
          <w:sz w:val="24"/>
          <w:szCs w:val="24"/>
          <w:lang w:val="en-US" w:eastAsia="ro-RO"/>
        </w:rPr>
      </w:pPr>
    </w:p>
    <w:p w14:paraId="6FE838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6" w:name="_Toc19656"/>
      <w:r>
        <w:rPr>
          <w:rFonts w:hint="default" w:ascii="Times New Roman" w:hAnsi="Times New Roman"/>
          <w:b/>
          <w:bCs/>
          <w:sz w:val="28"/>
          <w:szCs w:val="28"/>
          <w:lang w:val="en-US" w:eastAsia="ro-RO"/>
        </w:rPr>
        <w:t>10.1.5. bro_admin_mask.sql</w:t>
      </w:r>
      <w:bookmarkEnd w:id="46"/>
    </w:p>
    <w:p w14:paraId="0BA304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mask_person is</w:t>
      </w:r>
    </w:p>
    <w:p w14:paraId="1F0C4A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5E3229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varchar2</w:t>
      </w:r>
    </w:p>
    <w:p w14:paraId="4A78B7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w:t>
      </w:r>
    </w:p>
    <w:p w14:paraId="431284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7AD306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6994FE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w:t>
      </w:r>
    </w:p>
    <w:p w14:paraId="1ED8B0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mask_person_id (</w:t>
      </w:r>
    </w:p>
    <w:p w14:paraId="57CC87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340847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w:t>
      </w:r>
    </w:p>
    <w:p w14:paraId="4A295C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mask_person_fk (</w:t>
      </w:r>
    </w:p>
    <w:p w14:paraId="0854F8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4AD928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w:t>
      </w:r>
    </w:p>
    <w:p w14:paraId="64C8E7F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empty_person_ids;</w:t>
      </w:r>
    </w:p>
    <w:p w14:paraId="7C42CF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174AF4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B1BF9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mask_person is</w:t>
      </w:r>
    </w:p>
    <w:p w14:paraId="026D27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id_rec is record (</w:t>
      </w:r>
    </w:p>
    <w:p w14:paraId="09B95A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 int,</w:t>
      </w:r>
    </w:p>
    <w:p w14:paraId="785AE03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 int</w:t>
      </w:r>
    </w:p>
    <w:p w14:paraId="5D1E5A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60F17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new_key_rec is record (</w:t>
      </w:r>
    </w:p>
    <w:p w14:paraId="592AB6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 int,</w:t>
      </w:r>
    </w:p>
    <w:p w14:paraId="22E030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 int,</w:t>
      </w:r>
    </w:p>
    <w:p w14:paraId="18D584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new_min int</w:t>
      </w:r>
    </w:p>
    <w:p w14:paraId="436924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55834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ids_tbl is</w:t>
      </w:r>
    </w:p>
    <w:p w14:paraId="229CCC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id_rec index by pls_integer;</w:t>
      </w:r>
    </w:p>
    <w:p w14:paraId="30F6EC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 ids_tbl;</w:t>
      </w:r>
    </w:p>
    <w:p w14:paraId="746B17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find_person_by_value (</w:t>
      </w:r>
    </w:p>
    <w:p w14:paraId="09571A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int,</w:t>
      </w:r>
    </w:p>
    <w:p w14:paraId="6D0E7D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raise_empty boolean := false,</w:t>
      </w:r>
    </w:p>
    <w:p w14:paraId="7A72FFF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use_old_val boolean := true</w:t>
      </w:r>
    </w:p>
    <w:p w14:paraId="49DCD1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int is</w:t>
      </w:r>
    </w:p>
    <w:p w14:paraId="17514E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0D004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dbms_output.put_line(person_ids.count);</w:t>
      </w:r>
    </w:p>
    <w:p w14:paraId="4C518A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1..person_ids.count loop</w:t>
      </w:r>
    </w:p>
    <w:p w14:paraId="54EA25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use_old_val then</w:t>
      </w:r>
    </w:p>
    <w:p w14:paraId="773931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person_ids(i).old_value = val then</w:t>
      </w:r>
    </w:p>
    <w:p w14:paraId="0908C5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person_ids(i).new_value;</w:t>
      </w:r>
    </w:p>
    <w:p w14:paraId="42B997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E5BA4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2BDDCC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person_ids(i).new_value = val then</w:t>
      </w:r>
    </w:p>
    <w:p w14:paraId="2F12C5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person_ids(i).old_value;</w:t>
      </w:r>
    </w:p>
    <w:p w14:paraId="255271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684AB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3C3036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27A5AD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raise_empty then</w:t>
      </w:r>
    </w:p>
    <w:p w14:paraId="59B911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2DC3AE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-20020,</w:t>
      </w:r>
    </w:p>
    <w:p w14:paraId="673942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'Id-ul '</w:t>
      </w:r>
    </w:p>
    <w:p w14:paraId="6C5FF6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w:t>
      </w:r>
    </w:p>
    <w:p w14:paraId="6BFF80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nu este prezent in baza originala'</w:t>
      </w:r>
    </w:p>
    <w:p w14:paraId="0BA5E2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9EBAB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1DDCEA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null;</w:t>
      </w:r>
    </w:p>
    <w:p w14:paraId="08322A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AFAA4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FECDD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089FA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generate_new_key (</w:t>
      </w:r>
    </w:p>
    <w:p w14:paraId="35FDBD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int,</w:t>
      </w:r>
    </w:p>
    <w:p w14:paraId="563A76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max_len_factor int := 1</w:t>
      </w:r>
    </w:p>
    <w:p w14:paraId="13E157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new_key_rec is</w:t>
      </w:r>
    </w:p>
    <w:p w14:paraId="22692D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len         int := length(to_char(val));</w:t>
      </w:r>
    </w:p>
    <w:p w14:paraId="2A21B5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new_max_len int := len * max_len_factor;</w:t>
      </w:r>
    </w:p>
    <w:p w14:paraId="268C579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new_key_rec;</w:t>
      </w:r>
    </w:p>
    <w:p w14:paraId="4C0375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DF93F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new_max_len &gt; 38 then</w:t>
      </w:r>
    </w:p>
    <w:p w14:paraId="1CA1D4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new_max_len := 38; -- mx nr id</w:t>
      </w:r>
    </w:p>
    <w:p w14:paraId="076FE6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82A6D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new_key.new_min := to_number ( rpad(</w:t>
      </w:r>
    </w:p>
    <w:p w14:paraId="7FC3E8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substr(</w:t>
      </w:r>
    </w:p>
    <w:p w14:paraId="6BA35F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to_char(val),</w:t>
      </w:r>
    </w:p>
    <w:p w14:paraId="07FCDD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C7162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CDBB0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B70EE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len,</w:t>
      </w:r>
    </w:p>
    <w:p w14:paraId="1A302C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6E19F1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14CC73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new_key.new_max := to_number ( rpad(</w:t>
      </w:r>
    </w:p>
    <w:p w14:paraId="14389B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substr(</w:t>
      </w:r>
    </w:p>
    <w:p w14:paraId="4ED413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to_char(val),</w:t>
      </w:r>
    </w:p>
    <w:p w14:paraId="5041FF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6C459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694EA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D3D1C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new_max_len,</w:t>
      </w:r>
    </w:p>
    <w:p w14:paraId="0CD656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E41F6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 to not have colission as often</w:t>
      </w:r>
    </w:p>
    <w:p w14:paraId="6A4FDF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dbms_random.seed(val =&gt; val);</w:t>
      </w:r>
    </w:p>
    <w:p w14:paraId="0719E5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new_key.new_val := round(</w:t>
      </w:r>
    </w:p>
    <w:p w14:paraId="7E9903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dbms_random.value(</w:t>
      </w:r>
    </w:p>
    <w:p w14:paraId="07BCBA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low  =&gt; new_key.new_min,</w:t>
      </w:r>
    </w:p>
    <w:p w14:paraId="1F5F85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high =&gt; new_key.new_max</w:t>
      </w:r>
    </w:p>
    <w:p w14:paraId="284A20A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A16F2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07803A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BBF57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new_key;</w:t>
      </w:r>
    </w:p>
    <w:p w14:paraId="66FA2C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12E17F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ED3D1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append_to_person_list (</w:t>
      </w:r>
    </w:p>
    <w:p w14:paraId="70F6E5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int</w:t>
      </w:r>
    </w:p>
    <w:p w14:paraId="174DFE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int is</w:t>
      </w:r>
    </w:p>
    <w:p w14:paraId="312792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      int := find_person_by_value(val);</w:t>
      </w:r>
    </w:p>
    <w:p w14:paraId="21B723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pers_cnt int := person_ids.count + 1;</w:t>
      </w:r>
    </w:p>
    <w:p w14:paraId="75D022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int;</w:t>
      </w:r>
    </w:p>
    <w:p w14:paraId="113866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5E1FB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rec is not null then</w:t>
      </w:r>
    </w:p>
    <w:p w14:paraId="20B4BF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rec;</w:t>
      </w:r>
    </w:p>
    <w:p w14:paraId="51CB3E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B0EF9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 generate_new_key(</w:t>
      </w:r>
    </w:p>
    <w:p w14:paraId="6B0015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w:t>
      </w:r>
    </w:p>
    <w:p w14:paraId="1CB08E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28FE2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w:t>
      </w:r>
    </w:p>
    <w:p w14:paraId="2D8AE2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while ( find_person_by_value(</w:t>
      </w:r>
    </w:p>
    <w:p w14:paraId="77EC8F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new_key,</w:t>
      </w:r>
    </w:p>
    <w:p w14:paraId="17229E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use_old_val =&gt; false</w:t>
      </w:r>
    </w:p>
    <w:p w14:paraId="17008D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 not null</w:t>
      </w:r>
    </w:p>
    <w:p w14:paraId="58BCA0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 find_person_by_value(</w:t>
      </w:r>
    </w:p>
    <w:p w14:paraId="0C05A7C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new_key,</w:t>
      </w:r>
    </w:p>
    <w:p w14:paraId="2EB198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use_old_val =&gt; true</w:t>
      </w:r>
    </w:p>
    <w:p w14:paraId="7645B3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 not null ) loop</w:t>
      </w:r>
    </w:p>
    <w:p w14:paraId="1CFABD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 generate_new_key(</w:t>
      </w:r>
    </w:p>
    <w:p w14:paraId="74BDB1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w:t>
      </w:r>
    </w:p>
    <w:p w14:paraId="69D251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03D9CF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 -- no colisions</w:t>
      </w:r>
    </w:p>
    <w:p w14:paraId="2D1FF1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4DAC2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person_ids(pers_cnt).old_value := val;</w:t>
      </w:r>
    </w:p>
    <w:p w14:paraId="04E207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person_ids(pers_cnt).new_value := new_key;</w:t>
      </w:r>
    </w:p>
    <w:p w14:paraId="5DF6A7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new_key;</w:t>
      </w:r>
    </w:p>
    <w:p w14:paraId="5DCCFD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4628D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4B764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ne trebuie tampenie asta crunta pt ca oracle exporta alfabetic</w:t>
      </w:r>
    </w:p>
    <w:p w14:paraId="550E21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nu stiu dc face asta, dar asa face</w:t>
      </w:r>
    </w:p>
    <w:p w14:paraId="3B3EE8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load_person_ids is</w:t>
      </w:r>
    </w:p>
    <w:p w14:paraId="7D3F51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id_list_type IS TABLE OF persoana.id_persoana%TYPE;</w:t>
      </w:r>
    </w:p>
    <w:p w14:paraId="5A93C6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id_list id_list_type;</w:t>
      </w:r>
    </w:p>
    <w:p w14:paraId="4E8492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dummy_val int;</w:t>
      </w:r>
    </w:p>
    <w:p w14:paraId="039DA7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898A1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person_ids.count = 0 then</w:t>
      </w:r>
    </w:p>
    <w:p w14:paraId="3AAD35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id_persoana</w:t>
      </w:r>
    </w:p>
    <w:p w14:paraId="7A4847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BULK COLLECT INTO id_list</w:t>
      </w:r>
    </w:p>
    <w:p w14:paraId="3AA8E8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persoana;</w:t>
      </w:r>
    </w:p>
    <w:p w14:paraId="52AFCC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 .. id_list.COUNT LOOP</w:t>
      </w:r>
    </w:p>
    <w:p w14:paraId="203F4A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dummy_val := append_to_person_list(id_list(i));</w:t>
      </w:r>
    </w:p>
    <w:p w14:paraId="6A2603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4DE3E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C171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DBMS_OUTPUT.PUT_LINE('IDs have been initialized in the table type.');</w:t>
      </w:r>
    </w:p>
    <w:p w14:paraId="6E0A6D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0D02A6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482832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31942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669EE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w:t>
      </w:r>
    </w:p>
    <w:p w14:paraId="6C48BA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mask_person_id (</w:t>
      </w:r>
    </w:p>
    <w:p w14:paraId="13C8EC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7D5AD5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 is</w:t>
      </w:r>
    </w:p>
    <w:p w14:paraId="4210DD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B2AC8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D9499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load_person_ids();</w:t>
      </w:r>
    </w:p>
    <w:p w14:paraId="362598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append_to_person_list(item);</w:t>
      </w:r>
    </w:p>
    <w:p w14:paraId="422C7A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find_person_by_value(</w:t>
      </w:r>
    </w:p>
    <w:p w14:paraId="0C07AA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item,</w:t>
      </w:r>
    </w:p>
    <w:p w14:paraId="623464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raise_empty =&gt; true</w:t>
      </w:r>
    </w:p>
    <w:p w14:paraId="45015A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F3DF5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CD0E7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ED25B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492FF4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varchar2</w:t>
      </w:r>
    </w:p>
    <w:p w14:paraId="74B4CA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45D1C6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masked_item varchar2(30);</w:t>
      </w:r>
    </w:p>
    <w:p w14:paraId="77D1F3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number;</w:t>
      </w:r>
    </w:p>
    <w:p w14:paraId="7C7F59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random_char char(1);</w:t>
      </w:r>
    </w:p>
    <w:p w14:paraId="1E34EA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0EBF5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1C655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dbms_random.value(</w:t>
      </w:r>
    </w:p>
    <w:p w14:paraId="74A6BB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4A6C3D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14075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&gt; 0.5 then</w:t>
      </w:r>
    </w:p>
    <w:p w14:paraId="101CDB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 length(item) * 2;</w:t>
      </w:r>
    </w:p>
    <w:p w14:paraId="2475C9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7CB40F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 length(item);</w:t>
      </w:r>
    </w:p>
    <w:p w14:paraId="7ACB42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7AE76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942D0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new_length &gt; 30 then</w:t>
      </w:r>
    </w:p>
    <w:p w14:paraId="30EB70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 30; --max string length</w:t>
      </w:r>
    </w:p>
    <w:p w14:paraId="1403C9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AB749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masked_item := substr(</w:t>
      </w:r>
    </w:p>
    <w:p w14:paraId="35663B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w:t>
      </w:r>
    </w:p>
    <w:p w14:paraId="766E4D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D4D9C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FE7F1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B1D33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2..new_length loop</w:t>
      </w:r>
    </w:p>
    <w:p w14:paraId="533D3B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dbms_random.value(</w:t>
      </w:r>
    </w:p>
    <w:p w14:paraId="2019F6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615231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F855F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&gt; 0.5 then</w:t>
      </w:r>
    </w:p>
    <w:p w14:paraId="48AC28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random_char :=</w:t>
      </w:r>
    </w:p>
    <w:p w14:paraId="289A80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w:t>
      </w:r>
    </w:p>
    <w:p w14:paraId="0F6F0D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dbms_random.value(</w:t>
      </w:r>
    </w:p>
    <w:p w14:paraId="133260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6F5355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16A0E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&gt; 0.5 then</w:t>
      </w:r>
    </w:p>
    <w:p w14:paraId="101C20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B6EA1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 '#'</w:t>
      </w:r>
    </w:p>
    <w:p w14:paraId="436C24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1E6F51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masked_item := masked_item || random_char;</w:t>
      </w:r>
    </w:p>
    <w:p w14:paraId="073DB9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343942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242A1A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masked_item;</w:t>
      </w:r>
    </w:p>
    <w:p w14:paraId="5FE80E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EBA0D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19EDDA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5112BC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 is</w:t>
      </w:r>
    </w:p>
    <w:p w14:paraId="68DC5E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64633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generate_new_key(item).new_val;</w:t>
      </w:r>
    </w:p>
    <w:p w14:paraId="2FAFE3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29AEE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35959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mask_person_fk (</w:t>
      </w:r>
    </w:p>
    <w:p w14:paraId="5EF511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78C89A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 is</w:t>
      </w:r>
    </w:p>
    <w:p w14:paraId="652924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04C89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item is null then</w:t>
      </w:r>
    </w:p>
    <w:p w14:paraId="1EF6D8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null;</w:t>
      </w:r>
    </w:p>
    <w:p w14:paraId="52A8A7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81FB0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load_person_ids();</w:t>
      </w:r>
    </w:p>
    <w:p w14:paraId="78EAF1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find_person_by_value(</w:t>
      </w:r>
    </w:p>
    <w:p w14:paraId="33DA5B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item,</w:t>
      </w:r>
    </w:p>
    <w:p w14:paraId="12061B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raise_empty =&gt; true</w:t>
      </w:r>
    </w:p>
    <w:p w14:paraId="69D655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7338F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87323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45B64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empty_person_ids is</w:t>
      </w:r>
    </w:p>
    <w:p w14:paraId="613127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86A4E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person_ids.delete;</w:t>
      </w:r>
    </w:p>
    <w:p w14:paraId="061944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2F045B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4FA05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07DBE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AF33F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9302E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DAC6C3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7" w:name="_Toc4965"/>
      <w:r>
        <w:rPr>
          <w:rFonts w:hint="default" w:ascii="Times New Roman" w:hAnsi="Times New Roman"/>
          <w:b/>
          <w:bCs/>
          <w:sz w:val="28"/>
          <w:szCs w:val="28"/>
          <w:lang w:val="en-US" w:eastAsia="ro-RO"/>
        </w:rPr>
        <w:t>10.1.6. bro_admin_programs_view.sql</w:t>
      </w:r>
      <w:bookmarkEnd w:id="47"/>
    </w:p>
    <w:p w14:paraId="65F136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serveroutput on;</w:t>
      </w:r>
    </w:p>
    <w:p w14:paraId="67FBA0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declare</w:t>
      </w:r>
    </w:p>
    <w:p w14:paraId="4BE9E9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users sys.global_user_table;</w:t>
      </w:r>
    </w:p>
    <w:p w14:paraId="609432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F6276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users := sys.get_users_by_suffix('ANTRENOR');</w:t>
      </w:r>
    </w:p>
    <w:p w14:paraId="5119E1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1..users.count loop</w:t>
      </w:r>
    </w:p>
    <w:p w14:paraId="30E608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dbms_output.put_line(users(i));</w:t>
      </w:r>
    </w:p>
    <w:p w14:paraId="432937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4845F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C9150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E6CB5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bro_admin_programs_view is</w:t>
      </w:r>
    </w:p>
    <w:p w14:paraId="602B06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  sys.global_user_table := sys.get_users_by_suffix('ANTRENOR');</w:t>
      </w:r>
    </w:p>
    <w:p w14:paraId="798A23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clob := 'CREATE OR REPLACE VIEW programs_view AS ';</w:t>
      </w:r>
    </w:p>
    <w:p w14:paraId="109738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boolean := true;</w:t>
      </w:r>
    </w:p>
    <w:p w14:paraId="443CCD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511F3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1..v_user.count loop</w:t>
      </w:r>
    </w:p>
    <w:p w14:paraId="11E0FB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4549B8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check existance of program table for antrenor</w:t>
      </w:r>
    </w:p>
    <w:p w14:paraId="26D638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1 FROM '</w:t>
      </w:r>
    </w:p>
    <w:p w14:paraId="7098A4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5FAB3C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WHERE ROWNUM = 1';</w:t>
      </w:r>
    </w:p>
    <w:p w14:paraId="3B7E302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v_first then</w:t>
      </w:r>
    </w:p>
    <w:p w14:paraId="398226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 v_sql</w:t>
      </w:r>
    </w:p>
    <w:p w14:paraId="52DDA9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'SELECT '''</w:t>
      </w:r>
    </w:p>
    <w:p w14:paraId="68E359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752922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AS antrenor, id_program, descriere, tip_program FROM '</w:t>
      </w:r>
    </w:p>
    <w:p w14:paraId="0A3B31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62D518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w:t>
      </w:r>
    </w:p>
    <w:p w14:paraId="6A8EAB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 false;</w:t>
      </w:r>
    </w:p>
    <w:p w14:paraId="45E5CF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36BF07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 v_sql</w:t>
      </w:r>
    </w:p>
    <w:p w14:paraId="1644FB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UNION ALL SELECT '''</w:t>
      </w:r>
    </w:p>
    <w:p w14:paraId="5748AE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CA1E0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AS antrenor, id_program, descriere, tip_program FROM '</w:t>
      </w:r>
    </w:p>
    <w:p w14:paraId="039DDC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3E0EB6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w:t>
      </w:r>
    </w:p>
    <w:p w14:paraId="4A1983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58D5F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FCF29B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0C46D6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2BFD3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skip if table its not in antrenor</w:t>
      </w:r>
    </w:p>
    <w:p w14:paraId="1B0362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dbms_output.put_line('Skipping '</w:t>
      </w:r>
    </w:p>
    <w:p w14:paraId="753CDD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59FF93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as it does not exist.');</w:t>
      </w:r>
    </w:p>
    <w:p w14:paraId="411A85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75B77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D2E80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dbms_output.put_line(v_sql);</w:t>
      </w:r>
    </w:p>
    <w:p w14:paraId="511D62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not v_first then</w:t>
      </w:r>
    </w:p>
    <w:p w14:paraId="7D6B03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v_sql;</w:t>
      </w:r>
    </w:p>
    <w:p w14:paraId="6A43EC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dbms_output.put_line('View programs_view created successfully.');</w:t>
      </w:r>
    </w:p>
    <w:p w14:paraId="32009B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5F7818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valid program tables found. View not created.');</w:t>
      </w:r>
    </w:p>
    <w:p w14:paraId="5BCA23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07FD1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bro_admin_programs_view;</w:t>
      </w:r>
    </w:p>
    <w:p w14:paraId="58854A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F7684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bro_admin_programs_view;</w:t>
      </w:r>
    </w:p>
    <w:p w14:paraId="3CCBEA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5BE432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1173D0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programs_view;</w:t>
      </w:r>
    </w:p>
    <w:p w14:paraId="5A4737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4FA1C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poate da grant la role, desi nu vede rolurile</w:t>
      </w:r>
    </w:p>
    <w:p w14:paraId="49DBC7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role FROM dba_roles WHERE role = 'R_BRO_PUBLIC_GENERAL';</w:t>
      </w:r>
    </w:p>
    <w:p w14:paraId="652DB3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bro_admin.programs_view to r_bro_public_general;</w:t>
      </w:r>
    </w:p>
    <w:p w14:paraId="134161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4306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8" w:name="_Toc23777"/>
      <w:r>
        <w:rPr>
          <w:rFonts w:hint="default" w:ascii="Times New Roman" w:hAnsi="Times New Roman"/>
          <w:b/>
          <w:bCs/>
          <w:sz w:val="28"/>
          <w:szCs w:val="28"/>
          <w:lang w:val="en-US" w:eastAsia="ro-RO"/>
        </w:rPr>
        <w:t>10.1.7. bro_admin_update_echipament_fals.sql</w:t>
      </w:r>
      <w:bookmarkEnd w:id="48"/>
    </w:p>
    <w:p w14:paraId="312A5D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360A28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1..20 loop</w:t>
      </w:r>
    </w:p>
    <w:p w14:paraId="2FA1AA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 echipament o</w:t>
      </w:r>
    </w:p>
    <w:p w14:paraId="0CFED0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372DD3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 (</w:t>
      </w:r>
    </w:p>
    <w:p w14:paraId="3EA6B9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data_revizie</w:t>
      </w:r>
    </w:p>
    <w:p w14:paraId="50A2A6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echipament i</w:t>
      </w:r>
    </w:p>
    <w:p w14:paraId="76CFEC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776939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02264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79D7F9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AB852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237725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9CF8B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49" w:name="_Toc32163"/>
      <w:r>
        <w:rPr>
          <w:rFonts w:hint="default" w:ascii="Times New Roman" w:hAnsi="Times New Roman"/>
          <w:b/>
          <w:bCs/>
          <w:sz w:val="28"/>
          <w:szCs w:val="28"/>
          <w:lang w:val="en-US" w:eastAsia="ro-RO"/>
        </w:rPr>
        <w:t>10.2 Antrenor</w:t>
      </w:r>
      <w:bookmarkEnd w:id="49"/>
    </w:p>
    <w:p w14:paraId="393795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0" w:name="_Toc25644"/>
      <w:r>
        <w:rPr>
          <w:rFonts w:hint="default" w:ascii="Times New Roman" w:hAnsi="Times New Roman"/>
          <w:b/>
          <w:bCs/>
          <w:sz w:val="28"/>
          <w:szCs w:val="28"/>
          <w:lang w:val="en-US" w:eastAsia="ro-RO"/>
        </w:rPr>
        <w:t>10.2.1. bro_antrenor_insert.sql</w:t>
      </w:r>
      <w:bookmarkEnd w:id="50"/>
    </w:p>
    <w:p w14:paraId="300B9B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Inserare date in tabelele din baza de date pentru antrenor</w:t>
      </w:r>
    </w:p>
    <w:p w14:paraId="71C5B5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68445C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6030F1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662B18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'Push, Pull Legs Light, for beginners',</w:t>
      </w:r>
    </w:p>
    <w:p w14:paraId="6FF373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'MASS' );</w:t>
      </w:r>
    </w:p>
    <w:p w14:paraId="3C5200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6578BF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4761D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188EE7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'Push, Pull Legs Medium',</w:t>
      </w:r>
    </w:p>
    <w:p w14:paraId="0EF266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'MASS' );</w:t>
      </w:r>
    </w:p>
    <w:p w14:paraId="2271B5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215114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36811A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3EA036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'Push, Pull Legs Hard',</w:t>
      </w:r>
    </w:p>
    <w:p w14:paraId="31DBC4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'MASS' );</w:t>
      </w:r>
    </w:p>
    <w:p w14:paraId="35974C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61924F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29E091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195046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'Full Body Variant Light',</w:t>
      </w:r>
    </w:p>
    <w:p w14:paraId="76A6CB3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0DAF23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753FE8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352F7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3BB7D7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'Body Recovery Variant Light',</w:t>
      </w:r>
    </w:p>
    <w:p w14:paraId="63AB61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'RECOVERY' );</w:t>
      </w:r>
    </w:p>
    <w:p w14:paraId="79D695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12BCF8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4F5EDA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07EAF0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'Body Bluster Variant Blusting',</w:t>
      </w:r>
    </w:p>
    <w:p w14:paraId="7807D7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'RECOVERY' );</w:t>
      </w:r>
    </w:p>
    <w:p w14:paraId="0DA9FE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426739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6BE2C4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278D69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'Cardio Workout for Weight Loss',</w:t>
      </w:r>
    </w:p>
    <w:p w14:paraId="2BC991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20AF04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45AE44A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6B476C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40A33B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'Cardio workout for beginners',</w:t>
      </w:r>
    </w:p>
    <w:p w14:paraId="45F06D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7A4E569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76EB96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4E72EA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76EFA8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'Cardio workout for older adults',</w:t>
      </w:r>
    </w:p>
    <w:p w14:paraId="28DD2D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37B1AA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6A1D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133D5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0AF6E1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AC66B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5E3D66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01F4BA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6E5EA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37F31D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BD621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60D11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64B511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5C3B5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BFB09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206404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25A0DC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2F168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( 11,</w:t>
      </w:r>
    </w:p>
    <w:p w14:paraId="5E1837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B6D2F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1C5423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192DE9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7DAC4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6E5351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0B0B9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2235E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1D074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( 11,</w:t>
      </w:r>
    </w:p>
    <w:p w14:paraId="7C7BC1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01AC3F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A4546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590061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3DDC6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53DBC2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5EC95E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F1D37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43272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5373C4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99B73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2EEBE7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58EB623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29B955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30B266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172F80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67298C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BCC12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( 5,</w:t>
      </w:r>
    </w:p>
    <w:p w14:paraId="337B59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56BFD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91EFF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25C6E0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ABC72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D357E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6A5240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2D32C3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49A84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( 25,</w:t>
      </w:r>
    </w:p>
    <w:p w14:paraId="0A3F1F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61843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04112A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08EB9E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246F3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F668E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597512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E945E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6ADD4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( 32,</w:t>
      </w:r>
    </w:p>
    <w:p w14:paraId="70C6F0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4AD7B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79635E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33048A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098EB1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FF0FE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461A5E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2B01FDF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274CBA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0235ADF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5749FE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4E8952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7278D4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3F983B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3F835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70C7B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7F8D99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CF399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( 5,</w:t>
      </w:r>
    </w:p>
    <w:p w14:paraId="02A9C6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94045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C756D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13F41A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C63C4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3F03DF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06073C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B96DD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69838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( 25,</w:t>
      </w:r>
    </w:p>
    <w:p w14:paraId="6E3FD4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53E8F8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61B42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74376A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1D26B4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69C9D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C6FE0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0398C0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5B93A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( 12,</w:t>
      </w:r>
    </w:p>
    <w:p w14:paraId="0FAD8B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1A2F3F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4C8B7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21 );</w:t>
      </w:r>
    </w:p>
    <w:p w14:paraId="693049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A2868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D3050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4DB4E1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A466B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48098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( 42,</w:t>
      </w:r>
    </w:p>
    <w:p w14:paraId="6F5496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32DED0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6B8EB8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21 );</w:t>
      </w:r>
    </w:p>
    <w:p w14:paraId="15EE3C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9B201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5726DD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280F30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74CAD9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F3E72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1BE1E2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27F3C4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5D1077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22 );</w:t>
      </w:r>
    </w:p>
    <w:p w14:paraId="1B3CB3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AE631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CE071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6F8AE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F6FCE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75435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288210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63B26C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BE671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22 );</w:t>
      </w:r>
    </w:p>
    <w:p w14:paraId="7A9F89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4EA3A0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B3ACF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0A7C8B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5B715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A39BA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38C36E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1876D4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51B1832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25 );</w:t>
      </w:r>
    </w:p>
    <w:p w14:paraId="2C7281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9C206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6BC21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BF5E8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66FED4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D5B49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1CD0C5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42BBA5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E4E57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25 );</w:t>
      </w:r>
    </w:p>
    <w:p w14:paraId="5198930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FD40B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4B520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0A6D59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71C762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322FAC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14822E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77598F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1A71AC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25 );</w:t>
      </w:r>
    </w:p>
    <w:p w14:paraId="73EDBF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1E5B07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5169C5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22047F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0A1C2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B80EF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021785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F001B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5A828D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26 );</w:t>
      </w:r>
    </w:p>
    <w:p w14:paraId="0E11E8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40BE2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AA8FB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13C51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93835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BD38F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6CC8E3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13B38A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4369DD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7E8E56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29E1C2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C0FCC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A9CB4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0B5F2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359AAC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2E8225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6A57F0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D890E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16C867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7A683B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615BCC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4956AC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9F3E7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8EF1E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4DAB12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EACC8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w:t>
      </w:r>
    </w:p>
    <w:p w14:paraId="2C69E8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27 );</w:t>
      </w:r>
    </w:p>
    <w:p w14:paraId="52A5CE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477B4F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02CAE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AF6EF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F1634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9EBFF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1153EC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47EA35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597E51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27 );</w:t>
      </w:r>
    </w:p>
    <w:p w14:paraId="6D83D0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2C6C1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76F1F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AFFA2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0BCBE98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4EF06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1FA126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3C3B6E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w:t>
      </w:r>
    </w:p>
    <w:p w14:paraId="21944B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27 );</w:t>
      </w:r>
    </w:p>
    <w:p w14:paraId="21470A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B1A2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20C6DC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4"/>
          <w:szCs w:val="24"/>
          <w:lang w:val="en-US" w:eastAsia="ro-RO"/>
        </w:rPr>
      </w:pPr>
      <w:bookmarkStart w:id="51" w:name="_Toc21713"/>
      <w:r>
        <w:rPr>
          <w:rFonts w:hint="default" w:ascii="Times New Roman" w:hAnsi="Times New Roman"/>
          <w:b/>
          <w:bCs/>
          <w:sz w:val="28"/>
          <w:szCs w:val="28"/>
          <w:lang w:val="en-US" w:eastAsia="ro-RO"/>
        </w:rPr>
        <w:t>10.2.2. bro_antrenor1_cript_show.sq</w:t>
      </w:r>
      <w:r>
        <w:rPr>
          <w:rFonts w:hint="default" w:ascii="Times New Roman" w:hAnsi="Times New Roman"/>
          <w:b/>
          <w:bCs/>
          <w:sz w:val="24"/>
          <w:szCs w:val="24"/>
          <w:lang w:val="en-US" w:eastAsia="ro-RO"/>
        </w:rPr>
        <w:t>l</w:t>
      </w:r>
      <w:bookmarkEnd w:id="51"/>
    </w:p>
    <w:p w14:paraId="4CA866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with c as (</w:t>
      </w:r>
    </w:p>
    <w:p w14:paraId="01742E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mod_op,</w:t>
      </w:r>
    </w:p>
    <w:p w14:paraId="415C14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w:t>
      </w:r>
    </w:p>
    <w:p w14:paraId="10ECAB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bro_admin.chei_client</w:t>
      </w:r>
    </w:p>
    <w:p w14:paraId="4A60F23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id_client = 18</w:t>
      </w:r>
    </w:p>
    <w:p w14:paraId="131992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9C432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decript_string(</w:t>
      </w:r>
    </w:p>
    <w:p w14:paraId="7E0BCC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ca.id_program,</w:t>
      </w:r>
    </w:p>
    <w:p w14:paraId="293C04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6A6518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3E79EE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as id_program,</w:t>
      </w:r>
    </w:p>
    <w:p w14:paraId="2A965D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31ED3E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ca.descriere_program,</w:t>
      </w:r>
    </w:p>
    <w:p w14:paraId="67F3F1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2DEB03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067653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descriere_program,</w:t>
      </w:r>
    </w:p>
    <w:p w14:paraId="786E22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6EA7D6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ca.tip_program,</w:t>
      </w:r>
    </w:p>
    <w:p w14:paraId="44B844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48E4A6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2D6348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tip_program,</w:t>
      </w:r>
    </w:p>
    <w:p w14:paraId="319BCA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783781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ca.durata_antrenament,</w:t>
      </w:r>
    </w:p>
    <w:p w14:paraId="140AA4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2C6069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283217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durata_antrenament,</w:t>
      </w:r>
    </w:p>
    <w:p w14:paraId="4B2689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4F47A6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ca.id_echipament,</w:t>
      </w:r>
    </w:p>
    <w:p w14:paraId="174BE0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055FF9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17B399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id_echipament,</w:t>
      </w:r>
    </w:p>
    <w:p w14:paraId="19AA98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28EF9E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ca.nume_echipament,</w:t>
      </w:r>
    </w:p>
    <w:p w14:paraId="2349FD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334B25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76827A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nume_echipament,</w:t>
      </w:r>
    </w:p>
    <w:p w14:paraId="4ECFEA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3B6199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ca.data_instalare_echipament,</w:t>
      </w:r>
    </w:p>
    <w:p w14:paraId="6D094A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6259FC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378C1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data_instalare_echipament,</w:t>
      </w:r>
    </w:p>
    <w:p w14:paraId="70FE3E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0BD20A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ca.data_revizie_echipament,</w:t>
      </w:r>
    </w:p>
    <w:p w14:paraId="1DEFCC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5302D9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03BE4A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data_revizie_echipament,</w:t>
      </w:r>
    </w:p>
    <w:p w14:paraId="1192FF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7C4452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ca.id_filiala,</w:t>
      </w:r>
    </w:p>
    <w:p w14:paraId="0967E7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465D93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4EA4D7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id_filiala,</w:t>
      </w:r>
    </w:p>
    <w:p w14:paraId="65F4EB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0C2822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ca.id_client,</w:t>
      </w:r>
    </w:p>
    <w:p w14:paraId="3BF095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11DC7A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5DB30A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id_client,</w:t>
      </w:r>
    </w:p>
    <w:p w14:paraId="05E669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checksum</w:t>
      </w:r>
    </w:p>
    <w:p w14:paraId="139B80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client_antrenament ca,</w:t>
      </w:r>
    </w:p>
    <w:p w14:paraId="404F0E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w:t>
      </w:r>
    </w:p>
    <w:p w14:paraId="09308C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2C33C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A9E5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3CBC32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table ( fetch_decrypted_client_data(</w:t>
      </w:r>
    </w:p>
    <w:p w14:paraId="6E5BE9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EF443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mod_op</w:t>
      </w:r>
    </w:p>
    <w:p w14:paraId="63726E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bro_admin.chei_client</w:t>
      </w:r>
    </w:p>
    <w:p w14:paraId="00F59B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id_client = 18</w:t>
      </w:r>
    </w:p>
    <w:p w14:paraId="1BDD87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1B6CD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5BAE9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cheie</w:t>
      </w:r>
    </w:p>
    <w:p w14:paraId="3C2721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bro_admin.chei_client</w:t>
      </w:r>
    </w:p>
    <w:p w14:paraId="3B561B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id_client = 18</w:t>
      </w:r>
    </w:p>
    <w:p w14:paraId="3B1BED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E0A37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w:t>
      </w:r>
    </w:p>
    <w:p w14:paraId="723083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7551B0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10.2.3. bro_antrenor1_sql_injection.sql</w:t>
      </w:r>
    </w:p>
    <w:p w14:paraId="6F24BA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get_program_full (</w:t>
      </w:r>
    </w:p>
    <w:p w14:paraId="006262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id_prg    NUMBER,</w:t>
      </w:r>
    </w:p>
    <w:p w14:paraId="292ABF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 VARCHAR2</w:t>
      </w:r>
    </w:p>
    <w:p w14:paraId="1310B3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385632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program_echipament_rec IS RECORD (</w:t>
      </w:r>
    </w:p>
    <w:p w14:paraId="3124C4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bro_admin.echipament.id_echipament%TYPE,</w:t>
      </w:r>
    </w:p>
    <w:p w14:paraId="63F4E1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bro_admin.echipament.nume%TYPE,</w:t>
      </w:r>
    </w:p>
    <w:p w14:paraId="7F1538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bro_admin.echipament.data_instalare%TYPE,</w:t>
      </w:r>
    </w:p>
    <w:p w14:paraId="0F687F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bro_admin.echipament.data_revizie%TYPE,</w:t>
      </w:r>
    </w:p>
    <w:p w14:paraId="3942AC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bro_admin.echipament.id_filiala%TYPE,</w:t>
      </w:r>
    </w:p>
    <w:p w14:paraId="6AD46F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bro_admin.echipament.id_furnizor%TYPE,</w:t>
      </w:r>
    </w:p>
    <w:p w14:paraId="61B0DD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     program.id_program%TYPE,</w:t>
      </w:r>
    </w:p>
    <w:p w14:paraId="2A166B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      program.descriere%TYPE,</w:t>
      </w:r>
    </w:p>
    <w:p w14:paraId="6CA36E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    program.tip_program%TYPE</w:t>
      </w:r>
    </w:p>
    <w:p w14:paraId="281B38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38B31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program_echipament_tab IS</w:t>
      </w:r>
    </w:p>
    <w:p w14:paraId="1359C9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program_echipament_rec;</w:t>
      </w:r>
    </w:p>
    <w:p w14:paraId="21FC5D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 program_echipament_tab;</w:t>
      </w:r>
    </w:p>
    <w:p w14:paraId="633F22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VARCHAR2(2500) := 'SELECT * FROM bro_admin.echipament e </w:t>
      </w:r>
    </w:p>
    <w:p w14:paraId="39F04D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NATURAL JOIN program p</w:t>
      </w:r>
    </w:p>
    <w:p w14:paraId="19AFEB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p.id_program = '</w:t>
      </w:r>
    </w:p>
    <w:p w14:paraId="4E1CED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id_prg</w:t>
      </w:r>
    </w:p>
    <w:p w14:paraId="4847B1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AND upper(to_char(data_revizie, ''DD-MON-YY'')) LIKE ''%'</w:t>
      </w:r>
    </w:p>
    <w:p w14:paraId="312036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upper(data_inst)</w:t>
      </w:r>
    </w:p>
    <w:p w14:paraId="1B821E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73A8A9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4F3EBA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dbms_output.put_line('SQL: ' || v_sql);</w:t>
      </w:r>
    </w:p>
    <w:p w14:paraId="66F991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v_sql</w:t>
      </w:r>
    </w:p>
    <w:p w14:paraId="7DCF5C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BULK COLLECT</w:t>
      </w:r>
    </w:p>
    <w:p w14:paraId="7C1569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v_program_echipament;</w:t>
      </w:r>
    </w:p>
    <w:p w14:paraId="0436E5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dbms_output.put_line('Program and Equipment Details:');</w:t>
      </w:r>
    </w:p>
    <w:p w14:paraId="064153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30B50D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1..v_program_echipament.count LOOP</w:t>
      </w:r>
    </w:p>
    <w:p w14:paraId="4AC843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dbms_output.put_line('ID_ECHIPAMENT: '</w:t>
      </w:r>
    </w:p>
    <w:p w14:paraId="3A08FE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v_program_echipament(i).id_echipament</w:t>
      </w:r>
    </w:p>
    <w:p w14:paraId="001C36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NUME: '</w:t>
      </w:r>
    </w:p>
    <w:p w14:paraId="33377F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v_program_echipament(i).nume</w:t>
      </w:r>
    </w:p>
    <w:p w14:paraId="3078D5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DATA_INSTALARE: '</w:t>
      </w:r>
    </w:p>
    <w:p w14:paraId="5BC3D8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26FA7F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v_program_echipament(i).data_instalare,</w:t>
      </w:r>
    </w:p>
    <w:p w14:paraId="7E8678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w:t>
      </w:r>
    </w:p>
    <w:p w14:paraId="678CEE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00A29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DATA_REVIZIE: '</w:t>
      </w:r>
    </w:p>
    <w:p w14:paraId="53176C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3D0E21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v_program_echipament(i).data_revizie,</w:t>
      </w:r>
    </w:p>
    <w:p w14:paraId="3BC40A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w:t>
      </w:r>
    </w:p>
    <w:p w14:paraId="04EF47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E1BD8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ID_FILIALA: '</w:t>
      </w:r>
    </w:p>
    <w:p w14:paraId="488F8F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v_program_echipament(i).id_filiala</w:t>
      </w:r>
    </w:p>
    <w:p w14:paraId="6DB6D1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ID_FURNIZOR: '</w:t>
      </w:r>
    </w:p>
    <w:p w14:paraId="52FE7C0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v_program_echipament(i).id_furnizor</w:t>
      </w:r>
    </w:p>
    <w:p w14:paraId="63F40D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ID_PROGRAM: '</w:t>
      </w:r>
    </w:p>
    <w:p w14:paraId="2032ED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v_program_echipament(i).id_program</w:t>
      </w:r>
    </w:p>
    <w:p w14:paraId="5781B7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DESCRIERE: '</w:t>
      </w:r>
    </w:p>
    <w:p w14:paraId="0BAFC9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v_program_echipament(i).descriere</w:t>
      </w:r>
    </w:p>
    <w:p w14:paraId="740428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TIP_PROGRAM: '</w:t>
      </w:r>
    </w:p>
    <w:p w14:paraId="0208E3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v_program_echipament(i).tip_program);</w:t>
      </w:r>
    </w:p>
    <w:p w14:paraId="6B639D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59C954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7F9A8C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FA6B3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4FE9D1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data found for the specified program ID: ' || id_prg);</w:t>
      </w:r>
    </w:p>
    <w:p w14:paraId="447651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2D073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dbms_output.put_line('An error occurred running get_program_full: ' || sqlerrm);</w:t>
      </w:r>
    </w:p>
    <w:p w14:paraId="2869DC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8F5FB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8268F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AA25E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get_program_full TO bro_client1;</w:t>
      </w:r>
    </w:p>
    <w:p w14:paraId="55FDC3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BC6B8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sql injection fix</w:t>
      </w:r>
    </w:p>
    <w:p w14:paraId="7A576B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1F4E1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get_program_full_safe  (</w:t>
      </w:r>
    </w:p>
    <w:p w14:paraId="5A4864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id_prg    NUMBER,</w:t>
      </w:r>
    </w:p>
    <w:p w14:paraId="42F417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 VARCHAR2</w:t>
      </w:r>
    </w:p>
    <w:p w14:paraId="22A694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6619C4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program_echipament_rec IS RECORD (</w:t>
      </w:r>
    </w:p>
    <w:p w14:paraId="15209C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bro_admin.echipament.id_echipament%TYPE,</w:t>
      </w:r>
    </w:p>
    <w:p w14:paraId="27B7EF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bro_admin.echipament.nume%TYPE,</w:t>
      </w:r>
    </w:p>
    <w:p w14:paraId="2978281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bro_admin.echipament.data_instalare%TYPE,</w:t>
      </w:r>
    </w:p>
    <w:p w14:paraId="63EEFA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bro_admin.echipament.data_revizie%TYPE,</w:t>
      </w:r>
    </w:p>
    <w:p w14:paraId="041C8F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bro_admin.echipament.id_filiala%TYPE,</w:t>
      </w:r>
    </w:p>
    <w:p w14:paraId="564DD6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bro_admin.echipament.id_furnizor%TYPE,</w:t>
      </w:r>
    </w:p>
    <w:p w14:paraId="7DF646A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     program.id_program%TYPE,</w:t>
      </w:r>
    </w:p>
    <w:p w14:paraId="41B2DF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      program.descriere%TYPE,</w:t>
      </w:r>
    </w:p>
    <w:p w14:paraId="4EE274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    program.tip_program%TYPE</w:t>
      </w:r>
    </w:p>
    <w:p w14:paraId="7EDF559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65D20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program_echipament_tab IS TABLE OF program_echipament_rec;</w:t>
      </w:r>
    </w:p>
    <w:p w14:paraId="47BEA4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 program_echipament_tab;</w:t>
      </w:r>
    </w:p>
    <w:p w14:paraId="4DA937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VARCHAR2(2500) := 'SELECT </w:t>
      </w:r>
    </w:p>
    <w:p w14:paraId="31962F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e.id_echipament, </w:t>
      </w:r>
    </w:p>
    <w:p w14:paraId="7472A9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e.nume, </w:t>
      </w:r>
    </w:p>
    <w:p w14:paraId="3AA47E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e.data_instalare, </w:t>
      </w:r>
    </w:p>
    <w:p w14:paraId="6EB6A2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e.data_revizie, </w:t>
      </w:r>
    </w:p>
    <w:p w14:paraId="0384D1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e.id_filiala, </w:t>
      </w:r>
    </w:p>
    <w:p w14:paraId="67C16F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e.id_furnizor, </w:t>
      </w:r>
    </w:p>
    <w:p w14:paraId="75A458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p.id_program, </w:t>
      </w:r>
    </w:p>
    <w:p w14:paraId="10B32C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p.descriere, </w:t>
      </w:r>
    </w:p>
    <w:p w14:paraId="3E962F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p.tip_program</w:t>
      </w:r>
    </w:p>
    <w:p w14:paraId="0360B4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e </w:t>
      </w:r>
    </w:p>
    <w:p w14:paraId="2A04D7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NATURAL JOIN program p</w:t>
      </w:r>
    </w:p>
    <w:p w14:paraId="6ABB11C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p.id_program = :id_prg</w:t>
      </w:r>
    </w:p>
    <w:p w14:paraId="5B8851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 UPPER(TO_CHAR(e.data_revizie, ''DD-MON-YY'')) LIKE :data_inst';</w:t>
      </w:r>
    </w:p>
    <w:p w14:paraId="168E3D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19FE85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dbms_output.put_line('Executing SQL: ' || v_sql);</w:t>
      </w:r>
    </w:p>
    <w:p w14:paraId="4DC637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D06B5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v_sql BULK COLLECT</w:t>
      </w:r>
    </w:p>
    <w:p w14:paraId="55B0EB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v_program_echipament</w:t>
      </w:r>
    </w:p>
    <w:p w14:paraId="0D146D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USING id_prg, '%' || upper(data_inst) || '%';</w:t>
      </w:r>
    </w:p>
    <w:p w14:paraId="486255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462EF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dbms_output.put_line('Program and Equipment Details:');</w:t>
      </w:r>
    </w:p>
    <w:p w14:paraId="683B35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6DA2E8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05A0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 .. v_program_echipament.count LOOP</w:t>
      </w:r>
    </w:p>
    <w:p w14:paraId="21C445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dbms_output.put_line('ID_ECHIPAMENT: ' || v_program_echipament(i).id_echipament ||</w:t>
      </w:r>
    </w:p>
    <w:p w14:paraId="316CB4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NUME: ' || v_program_echipament(i).nume ||</w:t>
      </w:r>
    </w:p>
    <w:p w14:paraId="609A48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DATA_INSTALARE: ' || to_char(v_program_echipament(i).data_instalare, 'YYYY-MM-DD') ||</w:t>
      </w:r>
    </w:p>
    <w:p w14:paraId="626114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DATA_REVIZIE: ' || to_char(v_program_echipament(i).data_revizie, 'YYYY-MM-DD') ||</w:t>
      </w:r>
    </w:p>
    <w:p w14:paraId="3FFBBD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ID_FILIALA: ' || v_program_echipament(i).id_filiala ||</w:t>
      </w:r>
    </w:p>
    <w:p w14:paraId="452C1C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ID_FURNIZOR: ' || v_program_echipament(i).id_furnizor ||</w:t>
      </w:r>
    </w:p>
    <w:p w14:paraId="4BD0DA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ID_PROGRAM: ' || v_program_echipament(i).id_program ||</w:t>
      </w:r>
    </w:p>
    <w:p w14:paraId="06900D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DESCRIERE: ' || v_program_echipament(i).descriere ||</w:t>
      </w:r>
    </w:p>
    <w:p w14:paraId="76586C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TIP_PROGRAM: ' || v_program_echipament(i).tip_program);</w:t>
      </w:r>
    </w:p>
    <w:p w14:paraId="59A04F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3DECB1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2D2E81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F3934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B6B37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03E18B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data found for the specified program ID: ' || id_prg);</w:t>
      </w:r>
    </w:p>
    <w:p w14:paraId="1DF9CE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67C279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dbms_output.put_line('An error occurred running get_program_full: ' || sqlerrm);</w:t>
      </w:r>
    </w:p>
    <w:p w14:paraId="66647C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40013D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9D79C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69498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get_program_full_safe TO bro_client1;</w:t>
      </w:r>
    </w:p>
    <w:p w14:paraId="450C1D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1129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52" w:name="_Toc23059"/>
      <w:r>
        <w:rPr>
          <w:rFonts w:hint="default" w:ascii="Times New Roman" w:hAnsi="Times New Roman"/>
          <w:b/>
          <w:bCs/>
          <w:sz w:val="28"/>
          <w:szCs w:val="28"/>
          <w:lang w:val="en-US" w:eastAsia="ro-RO"/>
        </w:rPr>
        <w:t>10.3. Client</w:t>
      </w:r>
      <w:bookmarkEnd w:id="52"/>
      <w:r>
        <w:rPr>
          <w:rFonts w:hint="default" w:ascii="Times New Roman" w:hAnsi="Times New Roman"/>
          <w:b/>
          <w:bCs/>
          <w:sz w:val="28"/>
          <w:szCs w:val="28"/>
          <w:lang w:val="en-US" w:eastAsia="ro-RO"/>
        </w:rPr>
        <w:tab/>
      </w:r>
    </w:p>
    <w:p w14:paraId="32F28F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3" w:name="_Toc14576"/>
      <w:r>
        <w:rPr>
          <w:rFonts w:hint="default" w:ascii="Times New Roman" w:hAnsi="Times New Roman"/>
          <w:b/>
          <w:bCs/>
          <w:sz w:val="28"/>
          <w:szCs w:val="28"/>
          <w:lang w:val="en-US" w:eastAsia="ro-RO"/>
        </w:rPr>
        <w:t>10.3.1. bro_client1_select_cript.sql</w:t>
      </w:r>
      <w:bookmarkEnd w:id="53"/>
    </w:p>
    <w:p w14:paraId="0B7838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bro_admin.get_client_key</w:t>
      </w:r>
    </w:p>
    <w:p w14:paraId="23D55A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1D979A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526A0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bro_admin.get_client_key() ).id_client as id_client,</w:t>
      </w:r>
    </w:p>
    <w:p w14:paraId="1AFE5F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bro_admin.get_client_key() ).mod_op as mod_op,</w:t>
      </w:r>
    </w:p>
    <w:p w14:paraId="478A3B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bro_admin.get_client_key() ).cheie as cheie</w:t>
      </w:r>
    </w:p>
    <w:p w14:paraId="417301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45676A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CB932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with user_key as (</w:t>
      </w:r>
    </w:p>
    <w:p w14:paraId="0AA778B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bro_admin.get_client_key() as client_key</w:t>
      </w:r>
    </w:p>
    <w:p w14:paraId="631ADB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5AA2C7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FD24A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user_key.client_key ).id_client as id_client,</w:t>
      </w:r>
    </w:p>
    <w:p w14:paraId="7AE3E8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user_key.client_key ).mod_op as mod_op,</w:t>
      </w:r>
    </w:p>
    <w:p w14:paraId="715335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user_key.client_key ).cheie as cheie</w:t>
      </w:r>
    </w:p>
    <w:p w14:paraId="10F1B8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user_key;</w:t>
      </w:r>
    </w:p>
    <w:p w14:paraId="54D95A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852E0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3460A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with user_key as (</w:t>
      </w:r>
    </w:p>
    <w:p w14:paraId="58EE0D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bro_admin.get_client_key() as client_key</w:t>
      </w:r>
    </w:p>
    <w:p w14:paraId="0BD6F3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20A5B8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1DE83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AC35F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8C14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4319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ant.*,cs.*,</w:t>
      </w:r>
    </w:p>
    <w:p w14:paraId="353AA7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 when ant.checksum = cs.cur_cs then 'ok' else 'not ok' end as cs_v</w:t>
      </w:r>
    </w:p>
    <w:p w14:paraId="04444A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FROM </w:t>
      </w:r>
    </w:p>
    <w:p w14:paraId="215F1A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bro_admin.get_client_key() AS client_key</w:t>
      </w:r>
    </w:p>
    <w:p w14:paraId="612936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753DBF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user_key,</w:t>
      </w:r>
    </w:p>
    <w:p w14:paraId="36E187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LATERAL (SELECT *FROM TABLE(</w:t>
      </w:r>
    </w:p>
    <w:p w14:paraId="60A28E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bro_antrenor1.fetch_decrypted_client_data(</w:t>
      </w:r>
    </w:p>
    <w:p w14:paraId="23D901C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p_mod_op=&gt;user_key.client_key.mod_op,</w:t>
      </w:r>
    </w:p>
    <w:p w14:paraId="33A9A5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p_cheie=&gt;user_key.client_key.cheie,</w:t>
      </w:r>
    </w:p>
    <w:p w14:paraId="0704918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p_id_client=&gt;user_key.client_key.id_client))) ant,</w:t>
      </w:r>
    </w:p>
    <w:p w14:paraId="4296A7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lateral (</w:t>
      </w:r>
    </w:p>
    <w:p w14:paraId="768BF9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bro_antrenor1.hash_checksum(SYS.ODCIVARCHAR2LIST(ant.id_program,ant.descriere_program,ant.tip_program,</w:t>
      </w:r>
    </w:p>
    <w:p w14:paraId="7549A2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ant.durata_antrenament,ant.id_echipament,ant.nume_echipament,</w:t>
      </w:r>
    </w:p>
    <w:p w14:paraId="65E334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ant.data_instalare_echipament,ant.data_revizie_echipament,ant.id_filiala,</w:t>
      </w:r>
    </w:p>
    <w:p w14:paraId="430879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user_key.client_key.cheie)) as cur_cs from dual</w:t>
      </w:r>
    </w:p>
    <w:p w14:paraId="122527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cs;</w:t>
      </w:r>
    </w:p>
    <w:p w14:paraId="31B39A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C6541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bro_admin.programs_view;</w:t>
      </w:r>
    </w:p>
    <w:p w14:paraId="5FD25A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4" w:name="_Toc13282"/>
      <w:r>
        <w:rPr>
          <w:rFonts w:hint="default" w:ascii="Times New Roman" w:hAnsi="Times New Roman"/>
          <w:b/>
          <w:bCs/>
          <w:sz w:val="28"/>
          <w:szCs w:val="28"/>
          <w:lang w:val="en-US" w:eastAsia="ro-RO"/>
        </w:rPr>
        <w:t>10.3.2 bro_client1_sql_injection.sql</w:t>
      </w:r>
      <w:bookmarkEnd w:id="54"/>
    </w:p>
    <w:p w14:paraId="0746BC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serveroutput on;</w:t>
      </w:r>
    </w:p>
    <w:p w14:paraId="3EEB21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apel onest</w:t>
      </w:r>
    </w:p>
    <w:p w14:paraId="449575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bro_antrenor1.get_program_full(1,'may');</w:t>
      </w:r>
    </w:p>
    <w:p w14:paraId="258409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09FD6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--apel care intoarce toate programele cu echipamente, subminand filtrarea</w:t>
      </w:r>
    </w:p>
    <w:p w14:paraId="7F7D48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bro_antrenor1.get_program_full(1,'may%'' OR 1=1 --');</w:t>
      </w:r>
    </w:p>
    <w:p w14:paraId="72D925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C77E6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--apel care intorace toate antrenamentele, desi clientul nu are drept de select pe tabela antrenament</w:t>
      </w:r>
    </w:p>
    <w:p w14:paraId="4B9801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7CB9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bro_antrenor1.antrenament;</w:t>
      </w:r>
    </w:p>
    <w:p w14:paraId="5194B99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8EAD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bro_antrenor1.get_program_full(1, 'may%'' UNION SELECT ID_ECHIPAMENT, ''Injectat'', SYSDATE, SYSDATE, ID_CLIENT, DURATA, ID_PROGRAM, ''Injectat Desc'', ''Tip injectat'' FROM ANTRENAMENT --');</w:t>
      </w:r>
    </w:p>
    <w:p w14:paraId="3ECA78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8CB1F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C8365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bro_antrenor1.get_program_full(1, 'may%'' UNION SELECT ID_ECHIPAMENT, ''Injectat'', </w:t>
      </w:r>
    </w:p>
    <w:p w14:paraId="180354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 SYSDATE, ID_CLIENT, DURATA, ID_PROGRAM, </w:t>
      </w:r>
    </w:p>
    <w:p w14:paraId="2A0EE0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''Injectat Desc'', ''Tip injectat'' FROM ANTRENAMENT --');</w:t>
      </w:r>
    </w:p>
    <w:p w14:paraId="297C12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8A253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03E39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5679F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repetam cu safe </w:t>
      </w:r>
    </w:p>
    <w:p w14:paraId="032254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94EF0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apel onest</w:t>
      </w:r>
    </w:p>
    <w:p w14:paraId="40CAA3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bro_antrenor1.get_program_full_safe(1,'may');</w:t>
      </w:r>
    </w:p>
    <w:p w14:paraId="7D51A9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0BB0A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--apel care intoarce toate programele cu echipamente, subminand filtrarea</w:t>
      </w:r>
    </w:p>
    <w:p w14:paraId="737AA5A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bro_antrenor1.get_program_full_safe(1,'may%'' OR 1=1 --');</w:t>
      </w:r>
    </w:p>
    <w:p w14:paraId="0C180B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50923C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3CE3E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bro_antrenor1.get_program_full_safe(1, 'may%'' UNION SELECT ID_ECHIPAMENT, ''Injectat'', SYSDATE, SYSDATE, ID_CLIENT, DURATA, ID_PROGRAM, ''Injectat Desc'', ''Tip injectat'' FROM ANTRENAMENT --');</w:t>
      </w:r>
    </w:p>
    <w:p w14:paraId="3FBE83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B5776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03085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CC245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bro_antrenor1.get_program_full_safe(1, 'may%'' UNION SELECT ID_ECHIPAMENT, ''Injectat'', </w:t>
      </w:r>
    </w:p>
    <w:p w14:paraId="51DE8F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 SYSDATE, ID_CLIENT, DURATA, ID_PROGRAM, </w:t>
      </w:r>
    </w:p>
    <w:p w14:paraId="432A6F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''Injectat Desc'', ''Tip injectat'' FROM ANTRENAMENT --');</w:t>
      </w:r>
    </w:p>
    <w:p w14:paraId="3153B8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1E2407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30E38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10.4. Import</w:t>
      </w:r>
    </w:p>
    <w:p w14:paraId="1669A8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5" w:name="_Toc4638"/>
      <w:r>
        <w:rPr>
          <w:rFonts w:hint="default" w:ascii="Times New Roman" w:hAnsi="Times New Roman"/>
          <w:b/>
          <w:bCs/>
          <w:sz w:val="28"/>
          <w:szCs w:val="28"/>
          <w:lang w:val="en-US" w:eastAsia="ro-RO"/>
        </w:rPr>
        <w:t>10.4.1. bro_import.sql</w:t>
      </w:r>
      <w:bookmarkEnd w:id="55"/>
    </w:p>
    <w:p w14:paraId="45ACB8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CONSTRAINT_NAME, CONSTRAINT_TYPE</w:t>
      </w:r>
    </w:p>
    <w:p w14:paraId="27B416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USER_CONSTRAINTS</w:t>
      </w:r>
    </w:p>
    <w:p w14:paraId="52048C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TABLE_NAME = upper('angajat_mask');</w:t>
      </w:r>
    </w:p>
    <w:p w14:paraId="29EDA6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2129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persoana_mask;</w:t>
      </w:r>
    </w:p>
    <w:p w14:paraId="024FD2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3F95E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angajat_mask</w:t>
      </w:r>
    </w:p>
    <w:p w14:paraId="1EF269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join persoana_mask </w:t>
      </w:r>
    </w:p>
    <w:p w14:paraId="7DD63D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on id_angajat=id_persoana;</w:t>
      </w:r>
    </w:p>
    <w:p w14:paraId="3C8930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56" w:name="_Toc2337"/>
      <w:r>
        <w:rPr>
          <w:rFonts w:hint="default" w:ascii="Times New Roman" w:hAnsi="Times New Roman"/>
          <w:b/>
          <w:bCs/>
          <w:sz w:val="28"/>
          <w:szCs w:val="28"/>
          <w:lang w:val="en-US" w:eastAsia="ro-RO"/>
        </w:rPr>
        <w:t>10.5 Manager</w:t>
      </w:r>
      <w:bookmarkEnd w:id="56"/>
    </w:p>
    <w:p w14:paraId="568FCF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7" w:name="_Toc12835"/>
      <w:r>
        <w:rPr>
          <w:rFonts w:hint="default" w:ascii="Times New Roman" w:hAnsi="Times New Roman"/>
          <w:b/>
          <w:bCs/>
          <w:sz w:val="28"/>
          <w:szCs w:val="28"/>
          <w:lang w:val="en-US" w:eastAsia="ro-RO"/>
        </w:rPr>
        <w:t>10.5.1. bro_manager_filiala1_context.sql</w:t>
      </w:r>
      <w:bookmarkEnd w:id="57"/>
    </w:p>
    <w:p w14:paraId="6E518D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sys_context(</w:t>
      </w:r>
    </w:p>
    <w:p w14:paraId="4799E2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5BBB57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3DFA2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from dual;</w:t>
      </w:r>
    </w:p>
    <w:p w14:paraId="148B62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distinct id_filiala from bro_admin.echipament;</w:t>
      </w:r>
    </w:p>
    <w:p w14:paraId="590486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bro_admin.echipament o</w:t>
      </w:r>
    </w:p>
    <w:p w14:paraId="41D020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5B0421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 (</w:t>
      </w:r>
    </w:p>
    <w:p w14:paraId="05CF42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nume</w:t>
      </w:r>
    </w:p>
    <w:p w14:paraId="01B37D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i</w:t>
      </w:r>
    </w:p>
    <w:p w14:paraId="641C28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0CFDA2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8ECA7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o.id_filiala = 1;</w:t>
      </w:r>
    </w:p>
    <w:p w14:paraId="5AFF63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A390F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bro_admin.echipament o</w:t>
      </w:r>
    </w:p>
    <w:p w14:paraId="616462F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0BFA50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 (</w:t>
      </w:r>
    </w:p>
    <w:p w14:paraId="3EA2FC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nume</w:t>
      </w:r>
    </w:p>
    <w:p w14:paraId="031833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i</w:t>
      </w:r>
    </w:p>
    <w:p w14:paraId="399E58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0CAAA3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7F181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o.id_filiala != 1;</w:t>
      </w:r>
    </w:p>
    <w:p w14:paraId="3F44DD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A53F6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 bro_admin.echipament o</w:t>
      </w:r>
    </w:p>
    <w:p w14:paraId="6D4BFB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6625199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 (</w:t>
      </w:r>
    </w:p>
    <w:p w14:paraId="0806AC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nume</w:t>
      </w:r>
    </w:p>
    <w:p w14:paraId="16EA53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i</w:t>
      </w:r>
    </w:p>
    <w:p w14:paraId="773FA9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5B3EDA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1326B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B5A98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8543D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count(*)</w:t>
      </w:r>
    </w:p>
    <w:p w14:paraId="237927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bro_admin.audit_echipament a</w:t>
      </w:r>
    </w:p>
    <w:p w14:paraId="209EED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a.old_values.id_filiala=1 or  a.old_values.id_filiala=1;</w:t>
      </w:r>
    </w:p>
    <w:p w14:paraId="4C20E6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D26F8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count(*)</w:t>
      </w:r>
    </w:p>
    <w:p w14:paraId="5E1C59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bro_admin.audit_echipament a</w:t>
      </w:r>
    </w:p>
    <w:p w14:paraId="376530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a.old_values.id_filiala!=1 and  a.old_values.id_filiala!=1;</w:t>
      </w:r>
    </w:p>
    <w:p w14:paraId="2AB67D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58" w:name="_Toc876"/>
      <w:r>
        <w:rPr>
          <w:rFonts w:hint="default" w:ascii="Times New Roman" w:hAnsi="Times New Roman"/>
          <w:b/>
          <w:bCs/>
          <w:sz w:val="28"/>
          <w:szCs w:val="28"/>
          <w:lang w:val="en-US" w:eastAsia="ro-RO"/>
        </w:rPr>
        <w:t>10.7. SYS</w:t>
      </w:r>
      <w:bookmarkEnd w:id="58"/>
    </w:p>
    <w:p w14:paraId="6C7359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9" w:name="_Toc15947"/>
      <w:r>
        <w:rPr>
          <w:rFonts w:hint="default" w:ascii="Times New Roman" w:hAnsi="Times New Roman"/>
          <w:b/>
          <w:bCs/>
          <w:sz w:val="28"/>
          <w:szCs w:val="28"/>
          <w:lang w:val="en-US" w:eastAsia="ro-RO"/>
        </w:rPr>
        <w:t>10.7.1. sys_admin_antrenor_privilege.sql</w:t>
      </w:r>
      <w:bookmarkEnd w:id="59"/>
    </w:p>
    <w:p w14:paraId="36B910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dupa ce admin a create tabelel pt antrenori</w:t>
      </w:r>
    </w:p>
    <w:p w14:paraId="39878F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7ED097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bro_admin_programs_privilegies is</w:t>
      </w:r>
    </w:p>
    <w:p w14:paraId="0D187B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  global_user_table := get_users_by_suffix('ANTRENOR');</w:t>
      </w:r>
    </w:p>
    <w:p w14:paraId="501ED9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boolean := true;</w:t>
      </w:r>
    </w:p>
    <w:p w14:paraId="457A57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E9B2A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1..v_user.count loop</w:t>
      </w:r>
    </w:p>
    <w:p w14:paraId="406458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dbms_output.put_line(v_user(i));</w:t>
      </w:r>
    </w:p>
    <w:p w14:paraId="60ABF5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48811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1 FROM '</w:t>
      </w:r>
    </w:p>
    <w:p w14:paraId="50F503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46EF3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WHERE ROWNUM = 1';</w:t>
      </w:r>
    </w:p>
    <w:p w14:paraId="2D6057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'grant select on '</w:t>
      </w:r>
    </w:p>
    <w:p w14:paraId="11CFC4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9A244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to bro_admin with grant option';</w:t>
      </w:r>
    </w:p>
    <w:p w14:paraId="7BC879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dbms_output.put_line('Giving select privileges on '</w:t>
      </w:r>
    </w:p>
    <w:p w14:paraId="2A44D9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F857B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to bro_admin.');</w:t>
      </w:r>
    </w:p>
    <w:p w14:paraId="17323A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v_first then</w:t>
      </w:r>
    </w:p>
    <w:p w14:paraId="4677A6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 false;</w:t>
      </w:r>
    </w:p>
    <w:p w14:paraId="5AC651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B400A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17BA37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21FCE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dbms_output.put_line('Skipping '</w:t>
      </w:r>
    </w:p>
    <w:p w14:paraId="1B206EA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04CC82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as it does not exist.');</w:t>
      </w:r>
    </w:p>
    <w:p w14:paraId="02D1A0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A963DC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437C9C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5E839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not v_first then</w:t>
      </w:r>
    </w:p>
    <w:p w14:paraId="7BC29A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dbms_output.put_line('Giving select privileges on program tables to bro_admin.');</w:t>
      </w:r>
    </w:p>
    <w:p w14:paraId="6E7F27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0855D3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valid program tables found');</w:t>
      </w:r>
    </w:p>
    <w:p w14:paraId="27B23E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4DF99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bro_admin_programs_privilegies;</w:t>
      </w:r>
    </w:p>
    <w:p w14:paraId="7C0D96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09C37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 SERVEROUTPUT ON;</w:t>
      </w:r>
    </w:p>
    <w:p w14:paraId="426031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30D09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bro_admin_programs_privilegies;</w:t>
      </w:r>
    </w:p>
    <w:p w14:paraId="343D33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val="0"/>
          <w:bCs w:val="0"/>
          <w:sz w:val="24"/>
          <w:szCs w:val="24"/>
          <w:lang w:val="en-US" w:eastAsia="ro-RO"/>
        </w:rPr>
      </w:pPr>
      <w:bookmarkStart w:id="60" w:name="_Toc5010"/>
      <w:r>
        <w:rPr>
          <w:rFonts w:hint="default" w:ascii="Times New Roman" w:hAnsi="Times New Roman"/>
          <w:b/>
          <w:bCs/>
          <w:sz w:val="28"/>
          <w:szCs w:val="28"/>
          <w:lang w:val="en-US" w:eastAsia="ro-RO"/>
        </w:rPr>
        <w:t>10.7.2. sys_audit_1.sql</w:t>
      </w:r>
      <w:bookmarkEnd w:id="60"/>
    </w:p>
    <w:p w14:paraId="4F433E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795EC2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SHOW parameter audit_trail;</w:t>
      </w:r>
    </w:p>
    <w:p w14:paraId="732C1F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 on bro_admin.client_extins by access whenever not successful;</w:t>
      </w:r>
    </w:p>
    <w:p w14:paraId="0ADD49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insert,update,delete on bro_admin.echipament;</w:t>
      </w:r>
    </w:p>
    <w:p w14:paraId="4B1B01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insert,update,delete on bro_admin.account_mapping;</w:t>
      </w:r>
    </w:p>
    <w:p w14:paraId="5F822D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 on bro_admin.supliment;</w:t>
      </w:r>
    </w:p>
    <w:p w14:paraId="2A52B2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F6C67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directory json_dir as 'D:\ORACLEEE\INSTALL\ADMIN\ORCL\MYDUMP';</w:t>
      </w:r>
    </w:p>
    <w:p w14:paraId="6FA87A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7439A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Multumiri deosebite primului raspuns de aici si nu documentatiei oracle care este oribila</w:t>
      </w:r>
    </w:p>
    <w:p w14:paraId="27F886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https://stackoverflow.com/questions/50417586/write-a-clob-to-file-in-oracle  </w:t>
      </w:r>
    </w:p>
    <w:p w14:paraId="516AE0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convert_clob_2_file (</w:t>
      </w:r>
    </w:p>
    <w:p w14:paraId="23633E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p_filename in varchar2,</w:t>
      </w:r>
    </w:p>
    <w:p w14:paraId="55CA5C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p_dir      in varchar2,</w:t>
      </w:r>
    </w:p>
    <w:p w14:paraId="00B237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p_clob     in clob</w:t>
      </w:r>
    </w:p>
    <w:p w14:paraId="031D1B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as</w:t>
      </w:r>
    </w:p>
    <w:p w14:paraId="5B2C70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v_lob_image_id number;</w:t>
      </w:r>
    </w:p>
    <w:p w14:paraId="11FF81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         clob := p_clob;</w:t>
      </w:r>
    </w:p>
    <w:p w14:paraId="4AF05B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       raw(32767);</w:t>
      </w:r>
    </w:p>
    <w:p w14:paraId="54550E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c_buffer       varchar2(32767);</w:t>
      </w:r>
    </w:p>
    <w:p w14:paraId="18406F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v_buffer_size  binary_integer;</w:t>
      </w:r>
    </w:p>
    <w:p w14:paraId="1D2511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v_amount       binary_integer;</w:t>
      </w:r>
    </w:p>
    <w:p w14:paraId="60AAFE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          number(38) := 1;</w:t>
      </w:r>
    </w:p>
    <w:p w14:paraId="5B5BC1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v_clob_size    integer;</w:t>
      </w:r>
    </w:p>
    <w:p w14:paraId="648909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v_out_file     utl_file.file_type;</w:t>
      </w:r>
    </w:p>
    <w:p w14:paraId="72E8C4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24530C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 := 1;</w:t>
      </w:r>
    </w:p>
    <w:p w14:paraId="4062AD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v_clob_size := dbms_lob.getlength(v_clob);</w:t>
      </w:r>
    </w:p>
    <w:p w14:paraId="446CFC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v_buffer_size := 32767;</w:t>
      </w:r>
    </w:p>
    <w:p w14:paraId="409B50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v_amount := v_buffer_size;</w:t>
      </w:r>
    </w:p>
    <w:p w14:paraId="753434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dbms_lob.isopen(v_clob) = 0 ) then</w:t>
      </w:r>
    </w:p>
    <w:p w14:paraId="7A6503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dbms_lob.open(</w:t>
      </w:r>
    </w:p>
    <w:p w14:paraId="793E48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w:t>
      </w:r>
    </w:p>
    <w:p w14:paraId="2BBE08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dbms_lob.lob_readonly</w:t>
      </w:r>
    </w:p>
    <w:p w14:paraId="055B0B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3FF32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FFCF9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v_out_file := utl_file.fopen(</w:t>
      </w:r>
    </w:p>
    <w:p w14:paraId="715F13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p_dir,</w:t>
      </w:r>
    </w:p>
    <w:p w14:paraId="3400AA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p_filename,</w:t>
      </w:r>
    </w:p>
    <w:p w14:paraId="199A31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'WB',</w:t>
      </w:r>
    </w:p>
    <w:p w14:paraId="221338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max_linesize =&gt; 32767</w:t>
      </w:r>
    </w:p>
    <w:p w14:paraId="6FD1E7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8D967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while v_amount &gt;= v_buffer_size loop</w:t>
      </w:r>
    </w:p>
    <w:p w14:paraId="6B7603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dbms_lob.read(</w:t>
      </w:r>
    </w:p>
    <w:p w14:paraId="2412AF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w:t>
      </w:r>
    </w:p>
    <w:p w14:paraId="5B27C7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v_amount,</w:t>
      </w:r>
    </w:p>
    <w:p w14:paraId="60C75E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w:t>
      </w:r>
    </w:p>
    <w:p w14:paraId="34F4C3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c_buffer</w:t>
      </w:r>
    </w:p>
    <w:p w14:paraId="2811B6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E44B3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 := utl_raw.cast_to_raw(c_buffer);</w:t>
      </w:r>
    </w:p>
    <w:p w14:paraId="57FF32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 := v_pos + v_amount;</w:t>
      </w:r>
    </w:p>
    <w:p w14:paraId="6B9C4E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utl_file.put_raw(</w:t>
      </w:r>
    </w:p>
    <w:p w14:paraId="6A7F97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v_out_file,</w:t>
      </w:r>
    </w:p>
    <w:p w14:paraId="40C4FA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w:t>
      </w:r>
    </w:p>
    <w:p w14:paraId="10401F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5DD35F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EE0CC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utl_file.fflush(v_out_file);</w:t>
      </w:r>
    </w:p>
    <w:p w14:paraId="7AA168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9DC94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utl_file.fflush(v_out_file);</w:t>
      </w:r>
    </w:p>
    <w:p w14:paraId="607273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utl_file.fclose(v_out_file);</w:t>
      </w:r>
    </w:p>
    <w:p w14:paraId="2A1581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dbms_lob.isopen(v_clob) = 1 ) then</w:t>
      </w:r>
    </w:p>
    <w:p w14:paraId="104BB6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dbms_lob.close(v_clob);</w:t>
      </w:r>
    </w:p>
    <w:p w14:paraId="36235F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32697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15FC6D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152D6B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dbms_lob.isopen(v_clob) = 1 ) then</w:t>
      </w:r>
    </w:p>
    <w:p w14:paraId="2E9547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dbms_lob.close(v_clob);</w:t>
      </w:r>
    </w:p>
    <w:p w14:paraId="4119A4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31461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w:t>
      </w:r>
    </w:p>
    <w:p w14:paraId="53EEDE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CE99C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9326B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3C42E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save_audit_to_json (</w:t>
      </w:r>
    </w:p>
    <w:p w14:paraId="4D77AA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p_obj_name varchar2</w:t>
      </w:r>
    </w:p>
    <w:p w14:paraId="25E937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1F881E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obj_name   varchar2(128) := dbms_assert.simple_sql_name(p_obj_name);</w:t>
      </w:r>
    </w:p>
    <w:p w14:paraId="32DB63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a_file     utl_file.file_type;</w:t>
      </w:r>
    </w:p>
    <w:p w14:paraId="5E9DEE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a_json     clob;</w:t>
      </w:r>
    </w:p>
    <w:p w14:paraId="610AF1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a_filename varchar2(1000);</w:t>
      </w:r>
    </w:p>
    <w:p w14:paraId="3EDE7E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50181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owner_rec in (</w:t>
      </w:r>
    </w:p>
    <w:p w14:paraId="21E7C7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distinct obj$creator</w:t>
      </w:r>
    </w:p>
    <w:p w14:paraId="05240B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sys.aud$</w:t>
      </w:r>
    </w:p>
    <w:p w14:paraId="6002A4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obj$name = upper(obj_name)</w:t>
      </w:r>
    </w:p>
    <w:p w14:paraId="0CA9D0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loop</w:t>
      </w:r>
    </w:p>
    <w:p w14:paraId="08509C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a_filename := 'audit_json_bro_'</w:t>
      </w:r>
    </w:p>
    <w:p w14:paraId="400482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owner_rec.obj$creator</w:t>
      </w:r>
    </w:p>
    <w:p w14:paraId="3DB399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'_'</w:t>
      </w:r>
    </w:p>
    <w:p w14:paraId="791322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obj_name</w:t>
      </w:r>
    </w:p>
    <w:p w14:paraId="71FBF4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'_'</w:t>
      </w:r>
    </w:p>
    <w:p w14:paraId="50972D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3A8D02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w:t>
      </w:r>
    </w:p>
    <w:p w14:paraId="340C29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'YYYYMMDD_HH24MISS'</w:t>
      </w:r>
    </w:p>
    <w:p w14:paraId="7EE03E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56186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'.json';</w:t>
      </w:r>
    </w:p>
    <w:p w14:paraId="6E7B79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5B327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C7465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B9FF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C7C2F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to_clob(json_arrayagg(</w:t>
      </w:r>
    </w:p>
    <w:p w14:paraId="4AC82D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json_object(</w:t>
      </w:r>
    </w:p>
    <w:p w14:paraId="6870A7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'sessionId' value sessionid,</w:t>
      </w:r>
    </w:p>
    <w:p w14:paraId="7008FA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'userId' value userid,</w:t>
      </w:r>
    </w:p>
    <w:p w14:paraId="6473D8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'entryId' value entryid,</w:t>
      </w:r>
    </w:p>
    <w:p w14:paraId="5B0D36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'userhost' value userhost,</w:t>
      </w:r>
    </w:p>
    <w:p w14:paraId="226D80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'returncode' value returncode,</w:t>
      </w:r>
    </w:p>
    <w:p w14:paraId="5942FC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'timestamp' value to_char(</w:t>
      </w:r>
    </w:p>
    <w:p w14:paraId="0E85B6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ntimestamp#,</w:t>
      </w:r>
    </w:p>
    <w:p w14:paraId="690AA5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 hh24:mi:ss'</w:t>
      </w:r>
    </w:p>
    <w:p w14:paraId="5C56AB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6DA5F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'sqltext' value sqltext,</w:t>
      </w:r>
    </w:p>
    <w:p w14:paraId="51E3CA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'objectName' value obj_name,</w:t>
      </w:r>
    </w:p>
    <w:p w14:paraId="200BDD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'objectOwner' value owner_rec.obj$creator</w:t>
      </w:r>
    </w:p>
    <w:p w14:paraId="154235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returning clob)</w:t>
      </w:r>
    </w:p>
    <w:p w14:paraId="19A530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returning clob))</w:t>
      </w:r>
    </w:p>
    <w:p w14:paraId="12F912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a_json</w:t>
      </w:r>
    </w:p>
    <w:p w14:paraId="6E04BE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sys.aud$</w:t>
      </w:r>
    </w:p>
    <w:p w14:paraId="749AC4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obj$name = upper(obj_name)</w:t>
      </w:r>
    </w:p>
    <w:p w14:paraId="50AD8D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 obj$creator = upper(owner_rec.obj$creator);</w:t>
      </w:r>
    </w:p>
    <w:p w14:paraId="712896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E9476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convert_clob_2_file(</w:t>
      </w:r>
    </w:p>
    <w:p w14:paraId="5559C4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p_clob     =&gt; a_json,</w:t>
      </w:r>
    </w:p>
    <w:p w14:paraId="0E5310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p_dir      =&gt; 'JSON_DIR',</w:t>
      </w:r>
    </w:p>
    <w:p w14:paraId="5340C7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p_filename =&gt; a_filename</w:t>
      </w:r>
    </w:p>
    <w:p w14:paraId="66F6F2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544E0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'delete from SYS.AUD$ where obj$name = upper(:1) and obj$creator = upper(:2)'</w:t>
      </w:r>
    </w:p>
    <w:p w14:paraId="261783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using obj_name,</w:t>
      </w:r>
    </w:p>
    <w:p w14:paraId="6DCD71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owner_rec.obj$creator;</w:t>
      </w:r>
    </w:p>
    <w:p w14:paraId="27AEAC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35CAC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715607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51B1C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750422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occurred: ' || sqlerrm);</w:t>
      </w:r>
    </w:p>
    <w:p w14:paraId="1764F4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w:t>
      </w:r>
    </w:p>
    <w:p w14:paraId="4B9208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7ADC3B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3C807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A27F0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save_audit_to_json('client_extins');</w:t>
      </w:r>
    </w:p>
    <w:p w14:paraId="74A607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save_audit_to_json('echipament');</w:t>
      </w:r>
    </w:p>
    <w:p w14:paraId="1952E4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save_audit_to_json('account_mapping');</w:t>
      </w:r>
    </w:p>
    <w:p w14:paraId="55A270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EC534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create audit jobs</w:t>
      </w:r>
    </w:p>
    <w:p w14:paraId="561E30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declare</w:t>
      </w:r>
    </w:p>
    <w:p w14:paraId="5F11C5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job_names odcivarchar2list := odcivarchar2list(</w:t>
      </w:r>
    </w:p>
    <w:p w14:paraId="383099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'client_extins',</w:t>
      </w:r>
    </w:p>
    <w:p w14:paraId="6C1168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'echipament',</w:t>
      </w:r>
    </w:p>
    <w:p w14:paraId="364134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'account_mapping',</w:t>
      </w:r>
    </w:p>
    <w:p w14:paraId="578C8B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'supliment'</w:t>
      </w:r>
    </w:p>
    <w:p w14:paraId="304E90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E39A7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3B2F54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1..job_names.count loop</w:t>
      </w:r>
    </w:p>
    <w:p w14:paraId="23740A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dbms_scheduler.create_job(</w:t>
      </w:r>
    </w:p>
    <w:p w14:paraId="56F0D2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job_name        =&gt; 'SAVE_AUDIT_TO_JSON_JOB_' || upper(job_names(i)),</w:t>
      </w:r>
    </w:p>
    <w:p w14:paraId="321D29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job_type        =&gt; 'PLSQL_BLOCK',</w:t>
      </w:r>
    </w:p>
    <w:p w14:paraId="36DDCA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job_action      =&gt; 'BEGIN save_audit_to_json('''</w:t>
      </w:r>
    </w:p>
    <w:p w14:paraId="7C8BC4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upper(job_names(i))</w:t>
      </w:r>
    </w:p>
    <w:p w14:paraId="1F0CEC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END;',</w:t>
      </w:r>
    </w:p>
    <w:p w14:paraId="3576D3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start_date      =&gt; systimestamp,</w:t>
      </w:r>
    </w:p>
    <w:p w14:paraId="7E1379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repeat_interval =&gt; 'FREQ=DAILY; BYHOUR=17; BYMINUTE=22; BYSECOND=0',</w:t>
      </w:r>
    </w:p>
    <w:p w14:paraId="17CB92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enabled         =&gt; true</w:t>
      </w:r>
    </w:p>
    <w:p w14:paraId="051A6C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F511A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80C5E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CE0F0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4528D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EDE1F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drop audit jobs</w:t>
      </w:r>
    </w:p>
    <w:p w14:paraId="509CA3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declare</w:t>
      </w:r>
    </w:p>
    <w:p w14:paraId="71B711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job_names odcivarchar2list;</w:t>
      </w:r>
    </w:p>
    <w:p w14:paraId="640EFF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41DB61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select job_name</w:t>
      </w:r>
    </w:p>
    <w:p w14:paraId="6BB275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bulk collect</w:t>
      </w:r>
    </w:p>
    <w:p w14:paraId="7724BA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into job_names</w:t>
      </w:r>
    </w:p>
    <w:p w14:paraId="468536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from user_scheduler_jobs</w:t>
      </w:r>
    </w:p>
    <w:p w14:paraId="6EA727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where job_name like 'SAVE_AUDIT_TO_JSON_JOB_%';</w:t>
      </w:r>
    </w:p>
    <w:p w14:paraId="044989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for i in 1..job_names.count loop</w:t>
      </w:r>
    </w:p>
    <w:p w14:paraId="5FEA8A3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dbms_scheduler.drop_job(job_name =&gt; upper(job_names(i)));</w:t>
      </w:r>
    </w:p>
    <w:p w14:paraId="50A376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 loop;</w:t>
      </w:r>
    </w:p>
    <w:p w14:paraId="77027B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89172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1A0206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4464F1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E14B2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bro_admin.client_extins;</w:t>
      </w:r>
    </w:p>
    <w:p w14:paraId="60A67A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bro_admin.echipament;</w:t>
      </w:r>
    </w:p>
    <w:p w14:paraId="78EFA5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bro_admin.account_mapping;</w:t>
      </w:r>
    </w:p>
    <w:p w14:paraId="45512C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bro_admin.supliment;</w:t>
      </w:r>
    </w:p>
    <w:p w14:paraId="2FB2F4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37942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select * from dba_audit_trail </w:t>
      </w:r>
    </w:p>
    <w:p w14:paraId="2FA54D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username like upper('bro%');</w:t>
      </w:r>
    </w:p>
    <w:p w14:paraId="726A39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ECB1C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dba_scheduler_jobs</w:t>
      </w:r>
    </w:p>
    <w:p w14:paraId="5FE5D2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job_name LIKE upper('save_audit_to_json_job_%')</w:t>
      </w:r>
    </w:p>
    <w:p w14:paraId="370459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ORDER BY job_name;</w:t>
      </w:r>
    </w:p>
    <w:p w14:paraId="149BF3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86208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61" w:name="_Toc7838"/>
      <w:r>
        <w:rPr>
          <w:rFonts w:hint="default" w:ascii="Times New Roman" w:hAnsi="Times New Roman"/>
          <w:b/>
          <w:bCs/>
          <w:sz w:val="28"/>
          <w:szCs w:val="28"/>
          <w:lang w:val="en-US" w:eastAsia="ro-RO"/>
        </w:rPr>
        <w:t>10.7.3. sys_audit_2.sql</w:t>
      </w:r>
      <w:bookmarkEnd w:id="61"/>
    </w:p>
    <w:p w14:paraId="27DB87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1B4FD4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033F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directory fgadump_dir as 'D:\OracleEE\install\admin\orcl\fgadump';</w:t>
      </w:r>
    </w:p>
    <w:p w14:paraId="1B5FD6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FE10D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salvare intr-un fisier txt a logurilor</w:t>
      </w:r>
    </w:p>
    <w:p w14:paraId="3BF165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bro_audit_tablese_handler (</w:t>
      </w:r>
    </w:p>
    <w:p w14:paraId="22E90B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varchar2,</w:t>
      </w:r>
    </w:p>
    <w:p w14:paraId="26C83B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varchar2,</w:t>
      </w:r>
    </w:p>
    <w:p w14:paraId="5F7B7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varchar2</w:t>
      </w:r>
    </w:p>
    <w:p w14:paraId="4CA4A1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417B68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fga_file    utl_file.file_type;</w:t>
      </w:r>
    </w:p>
    <w:p w14:paraId="731849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log_message varchar2(5000);</w:t>
      </w:r>
    </w:p>
    <w:p w14:paraId="032BA1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BC33C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log_message := 'FGA Triggered:'</w:t>
      </w:r>
    </w:p>
    <w:p w14:paraId="3E1792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17AA4C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'Timestamp: '</w:t>
      </w:r>
    </w:p>
    <w:p w14:paraId="6B1AAB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411BB6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w:t>
      </w:r>
    </w:p>
    <w:p w14:paraId="395A7E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 HH24:MI:SS'</w:t>
      </w:r>
    </w:p>
    <w:p w14:paraId="163C47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DA609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2D03EB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 Schema: '</w:t>
      </w:r>
    </w:p>
    <w:p w14:paraId="03E024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object_schema</w:t>
      </w:r>
    </w:p>
    <w:p w14:paraId="76F5B6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695562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 Name: '</w:t>
      </w:r>
    </w:p>
    <w:p w14:paraId="62D674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object_name</w:t>
      </w:r>
    </w:p>
    <w:p w14:paraId="1411FC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76D943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'Policy Name: '</w:t>
      </w:r>
    </w:p>
    <w:p w14:paraId="22A7D3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policy_name</w:t>
      </w:r>
    </w:p>
    <w:p w14:paraId="6B0541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0027FB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fga_file := utl_file.fopen(</w:t>
      </w:r>
    </w:p>
    <w:p w14:paraId="458154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'FGADUMP_DIR',</w:t>
      </w:r>
    </w:p>
    <w:p w14:paraId="751A79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 '.txt',</w:t>
      </w:r>
    </w:p>
    <w:p w14:paraId="36F33A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w:t>
      </w:r>
    </w:p>
    <w:p w14:paraId="458B86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ED963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utl_file.put_line(</w:t>
      </w:r>
    </w:p>
    <w:p w14:paraId="1884F9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fga_file,</w:t>
      </w:r>
    </w:p>
    <w:p w14:paraId="4B9C33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log_message</w:t>
      </w:r>
    </w:p>
    <w:p w14:paraId="137721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66BF2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utl_file.fflush(fga_file);</w:t>
      </w:r>
    </w:p>
    <w:p w14:paraId="2D7E6C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utl_file.fclose(fga_file);</w:t>
      </w:r>
    </w:p>
    <w:p w14:paraId="038F56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16DBF0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044E5B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utl_file.is_open(fga_file) then</w:t>
      </w:r>
    </w:p>
    <w:p w14:paraId="0C8E08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utl_file.fclose(fga_file);</w:t>
      </w:r>
    </w:p>
    <w:p w14:paraId="62B372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5A89F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w:t>
      </w:r>
    </w:p>
    <w:p w14:paraId="06A4DC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6BF75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63B7E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82D0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echipament_revizie_audit is</w:t>
      </w:r>
    </w:p>
    <w:p w14:paraId="69DB16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D2DD7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dbms_fga.add_policy(</w:t>
      </w:r>
    </w:p>
    <w:p w14:paraId="0D0A2F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4BED8A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'ECHIPAMENT',</w:t>
      </w:r>
    </w:p>
    <w:p w14:paraId="4ECA39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'AUDIT_DATA_REVIZIE',</w:t>
      </w:r>
    </w:p>
    <w:p w14:paraId="117C10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audit_condition =&gt; 'data_revizie IS NOT NULL',</w:t>
      </w:r>
    </w:p>
    <w:p w14:paraId="7AE412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audit_column    =&gt; 'data_revizie',</w:t>
      </w:r>
    </w:p>
    <w:p w14:paraId="3375B4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handler_schema  =&gt; 'SYS',</w:t>
      </w:r>
    </w:p>
    <w:p w14:paraId="5ADF6D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handler_module  =&gt; 'bro_audit_tablese_handler',</w:t>
      </w:r>
    </w:p>
    <w:p w14:paraId="20EE8B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          =&gt; true,</w:t>
      </w:r>
    </w:p>
    <w:p w14:paraId="7795F8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statement_types =&gt; 'insert,update'</w:t>
      </w:r>
    </w:p>
    <w:p w14:paraId="6BA8B5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45111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82B2C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DA558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echipament_revizie_audit();</w:t>
      </w:r>
    </w:p>
    <w:p w14:paraId="54A3E1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37AB5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605477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dba_fga_audit_trail</w:t>
      </w:r>
    </w:p>
    <w:p w14:paraId="30EBBC2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policy_name = 'AUDIT_DATA_REVIZIE';</w:t>
      </w:r>
    </w:p>
    <w:p w14:paraId="31C08F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557C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64580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ADC5C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dbms_fga.enable_policy(</w:t>
      </w:r>
    </w:p>
    <w:p w14:paraId="43531E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583CA8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'ECHIPAMENT',</w:t>
      </w:r>
    </w:p>
    <w:p w14:paraId="0C1248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'AUDIT_DATA_REVIZIE'</w:t>
      </w:r>
    </w:p>
    <w:p w14:paraId="55673B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B51AF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A5B76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AD618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D6966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16CB54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dbms_fga.disable_policy(</w:t>
      </w:r>
    </w:p>
    <w:p w14:paraId="6C1EC4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743912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'ECHIPAMENT',</w:t>
      </w:r>
    </w:p>
    <w:p w14:paraId="043425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'AUDIT_DATA_REVIZIE'</w:t>
      </w:r>
    </w:p>
    <w:p w14:paraId="2C737B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29C91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7AD66C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4D86EC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5B4CD9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dbms_fga.drop_policy(</w:t>
      </w:r>
    </w:p>
    <w:p w14:paraId="66DE3D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349CEA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'ECHIPAMENT',</w:t>
      </w:r>
    </w:p>
    <w:p w14:paraId="6B9F04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'AUDIT_DATA_REVIZIE'</w:t>
      </w:r>
    </w:p>
    <w:p w14:paraId="4727B1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311D9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3B2C67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65E52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62" w:name="_Toc12422"/>
      <w:r>
        <w:rPr>
          <w:rFonts w:hint="default" w:ascii="Times New Roman" w:hAnsi="Times New Roman"/>
          <w:b/>
          <w:bCs/>
          <w:sz w:val="28"/>
          <w:szCs w:val="28"/>
          <w:lang w:val="en-US" w:eastAsia="ro-RO"/>
        </w:rPr>
        <w:t>10.7.4 sys_context.sql</w:t>
      </w:r>
      <w:bookmarkEnd w:id="62"/>
    </w:p>
    <w:p w14:paraId="7E49C3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7E4FEA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--creare contextului</w:t>
      </w:r>
    </w:p>
    <w:p w14:paraId="479C67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bro_context_proc is</w:t>
      </w:r>
    </w:p>
    <w:p w14:paraId="78C994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30CA13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regexp_like(</w:t>
      </w:r>
    </w:p>
    <w:p w14:paraId="2AA764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upper(user),</w:t>
      </w:r>
    </w:p>
    <w:p w14:paraId="6A2F78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'^BRO_ADMIN'</w:t>
      </w:r>
    </w:p>
    <w:p w14:paraId="41D799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then</w:t>
      </w:r>
    </w:p>
    <w:p w14:paraId="01ABC1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dbms_session.set_context(</w:t>
      </w:r>
    </w:p>
    <w:p w14:paraId="743FC9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797811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F753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4987A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pentru a lasa adminul in pace</w:t>
      </w:r>
    </w:p>
    <w:p w14:paraId="179864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regexp_like(</w:t>
      </w:r>
    </w:p>
    <w:p w14:paraId="66541E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upper(user),</w:t>
      </w:r>
    </w:p>
    <w:p w14:paraId="0D3285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'^BRO_MANAGER_FILIALA[0-9]+$'</w:t>
      </w:r>
    </w:p>
    <w:p w14:paraId="43483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then</w:t>
      </w:r>
    </w:p>
    <w:p w14:paraId="4C28F9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dbms_session.set_context(</w:t>
      </w:r>
    </w:p>
    <w:p w14:paraId="2508C0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22F656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CC3AD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regexp_substr(</w:t>
      </w:r>
    </w:p>
    <w:p w14:paraId="70ED58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w:t>
      </w:r>
    </w:p>
    <w:p w14:paraId="1BA558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'BRO_MANAGER_FILIALA([0-9]+)',</w:t>
      </w:r>
    </w:p>
    <w:p w14:paraId="70E4C4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AC292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4DA9C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0A8108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E6E6B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42038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E6CFC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90B91B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A96A7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FD211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drop context bro_context;</w:t>
      </w:r>
    </w:p>
    <w:p w14:paraId="25147F1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context bro_context using bro_context_proc;</w:t>
      </w:r>
    </w:p>
    <w:p w14:paraId="537921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87698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--trigger pt a popula contextul</w:t>
      </w:r>
    </w:p>
    <w:p w14:paraId="57AAC5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manager_id_filiala_trg</w:t>
      </w:r>
    </w:p>
    <w:p w14:paraId="7DE55B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after logon on database begin</w:t>
      </w:r>
    </w:p>
    <w:p w14:paraId="2D9C78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bro_context_proc();</w:t>
      </w:r>
    </w:p>
    <w:p w14:paraId="6D31AF0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65DB1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DB613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F7156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86B51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fiecare manager face dml pe filiala lui</w:t>
      </w:r>
    </w:p>
    <w:p w14:paraId="402342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manager_echipament_management_policy (</w:t>
      </w:r>
    </w:p>
    <w:p w14:paraId="2520C5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schema_name in varchar2,</w:t>
      </w:r>
    </w:p>
    <w:p w14:paraId="2FE925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table_name  in varchar2</w:t>
      </w:r>
    </w:p>
    <w:p w14:paraId="634EC8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varchar2 is</w:t>
      </w:r>
    </w:p>
    <w:p w14:paraId="7B1B36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v_id_filiala int := sys_context(</w:t>
      </w:r>
    </w:p>
    <w:p w14:paraId="11BC82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19BE64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CABB1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D488B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0F27D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v_id_filiala = -1 then</w:t>
      </w:r>
    </w:p>
    <w:p w14:paraId="685FFE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 -- pentru a lasa adminul in pace</w:t>
      </w:r>
    </w:p>
    <w:p w14:paraId="4EDC8B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1C1300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'id_filiala = ' || v_id_filiala;</w:t>
      </w:r>
    </w:p>
    <w:p w14:paraId="3BC58C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FD839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D81F2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E72F0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46243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dbms_rls.add_policy(</w:t>
      </w:r>
    </w:p>
    <w:p w14:paraId="3AA584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70145D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'ECHIPAMENT',</w:t>
      </w:r>
    </w:p>
    <w:p w14:paraId="626542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'MANAGER_ECHIPAMENT_POLICY',</w:t>
      </w:r>
    </w:p>
    <w:p w14:paraId="54DB28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function_schema =&gt; 'SYS',</w:t>
      </w:r>
    </w:p>
    <w:p w14:paraId="62AB93F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policy_function =&gt; 'manager_echipament_management_policy',</w:t>
      </w:r>
    </w:p>
    <w:p w14:paraId="4145B7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statement_types =&gt; 'INSERT, UPDATE, DELETE',</w:t>
      </w:r>
    </w:p>
    <w:p w14:paraId="3AD232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update_check    =&gt; true,</w:t>
      </w:r>
    </w:p>
    <w:p w14:paraId="6D9819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          =&gt; true</w:t>
      </w:r>
    </w:p>
    <w:p w14:paraId="45C1D8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3B21A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EC92D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372F3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E042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4EA681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dbms_rls.drop_policy(</w:t>
      </w:r>
    </w:p>
    <w:p w14:paraId="5ACDE6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206187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'ECHIPAMENT',</w:t>
      </w:r>
    </w:p>
    <w:p w14:paraId="192589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'MANAGER_ECHIPAMENT_POLICY'</w:t>
      </w:r>
    </w:p>
    <w:p w14:paraId="350AAF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05778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5D8CE0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44221A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E194F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fiecare manager vede istoric cu leagatura la filiala lui</w:t>
      </w:r>
    </w:p>
    <w:p w14:paraId="060468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audit_echipament_policy (</w:t>
      </w:r>
    </w:p>
    <w:p w14:paraId="5F7D14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schema_name in varchar2,</w:t>
      </w:r>
    </w:p>
    <w:p w14:paraId="7EFF82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table_name  in varchar2</w:t>
      </w:r>
    </w:p>
    <w:p w14:paraId="2AD6DB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varchar2 as</w:t>
      </w:r>
    </w:p>
    <w:p w14:paraId="3641E9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v_id_filiala int := sys_context(</w:t>
      </w:r>
    </w:p>
    <w:p w14:paraId="1DF8B6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7C403E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AECBA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8C5C5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23017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upper(user) = upper(schema_name) then</w:t>
      </w:r>
    </w:p>
    <w:p w14:paraId="531F55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 -- pentru a lasa adminul in pace</w:t>
      </w:r>
    </w:p>
    <w:p w14:paraId="46827F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72FAF8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w:t>
      </w:r>
    </w:p>
    <w:p w14:paraId="58FA55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(TREAT(old_values AS bro_admin.t_echipament).id_filiala = '</w:t>
      </w:r>
    </w:p>
    <w:p w14:paraId="14B5F3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v_id_filiala</w:t>
      </w:r>
    </w:p>
    <w:p w14:paraId="59A7DE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OR TREAT(new_values AS bro_admin.t_echipament).id_filiala = '</w:t>
      </w:r>
    </w:p>
    <w:p w14:paraId="447DFA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v_id_filiala</w:t>
      </w:r>
    </w:p>
    <w:p w14:paraId="76C094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333698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2DAA7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audit_echipament_policy;</w:t>
      </w:r>
    </w:p>
    <w:p w14:paraId="65C8F7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63DA9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97AFA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76C62A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dbms_rls.add_policy(</w:t>
      </w:r>
    </w:p>
    <w:p w14:paraId="2FE4BC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474705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'audit_echipament',</w:t>
      </w:r>
    </w:p>
    <w:p w14:paraId="32608B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'AUDIT_MANAGER_ECHIPAMENT_POLICY',</w:t>
      </w:r>
    </w:p>
    <w:p w14:paraId="27BBDF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function_schema =&gt; 'SYS',</w:t>
      </w:r>
    </w:p>
    <w:p w14:paraId="635017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policy_function =&gt; 'audit_echipament_policy',</w:t>
      </w:r>
    </w:p>
    <w:p w14:paraId="3C76A2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statement_types =&gt; 'SELECT',</w:t>
      </w:r>
    </w:p>
    <w:p w14:paraId="04E46A2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update_check    =&gt; true,</w:t>
      </w:r>
    </w:p>
    <w:p w14:paraId="58DC1C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          =&gt; true</w:t>
      </w:r>
    </w:p>
    <w:p w14:paraId="715EB1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86B99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C1D62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4F8F8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74508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779F24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dbms_rls.drop_policy(</w:t>
      </w:r>
    </w:p>
    <w:p w14:paraId="15F556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05616E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'audit_echipament',</w:t>
      </w:r>
    </w:p>
    <w:p w14:paraId="063B85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'AUDIT_MANAGER_ECHIPAMENT_POLICY'</w:t>
      </w:r>
    </w:p>
    <w:p w14:paraId="7612B8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F7A46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399BC8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51CB1A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BD0D6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E9271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1B233F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dba_policies</w:t>
      </w:r>
    </w:p>
    <w:p w14:paraId="05C7AC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object_owner like upper('bro%');</w:t>
      </w:r>
    </w:p>
    <w:p w14:paraId="48DD6A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63" w:name="_Toc9879"/>
      <w:r>
        <w:rPr>
          <w:rFonts w:hint="default" w:ascii="Times New Roman" w:hAnsi="Times New Roman"/>
          <w:b/>
          <w:bCs/>
          <w:sz w:val="28"/>
          <w:szCs w:val="28"/>
          <w:lang w:val="en-US" w:eastAsia="ro-RO"/>
        </w:rPr>
        <w:t>10.7.5. sys_mask.sql</w:t>
      </w:r>
      <w:bookmarkEnd w:id="63"/>
    </w:p>
    <w:p w14:paraId="42A30F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directory mask_dump as 'D:\OracleEE\install\admin\orcl\maskdump';</w:t>
      </w:r>
    </w:p>
    <w:p w14:paraId="60D851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read,write on directory mask_dump to bro_admin;</w:t>
      </w:r>
    </w:p>
    <w:p w14:paraId="5B1689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--pt import ca sa nu avem coliziuni la import</w:t>
      </w:r>
    </w:p>
    <w:p w14:paraId="43B39F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user bro_import identified by bro_import;</w:t>
      </w:r>
    </w:p>
    <w:p w14:paraId="07508B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06217E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session</w:t>
      </w:r>
    </w:p>
    <w:p w14:paraId="74E33F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bro_import;</w:t>
      </w:r>
    </w:p>
    <w:p w14:paraId="3FC4FC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5C9604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table,</w:t>
      </w:r>
    </w:p>
    <w:p w14:paraId="62E126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sequence</w:t>
      </w:r>
    </w:p>
    <w:p w14:paraId="1ABFD4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bro_import;</w:t>
      </w:r>
    </w:p>
    <w:p w14:paraId="03FE1B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user bro_import</w:t>
      </w:r>
    </w:p>
    <w:p w14:paraId="5974CF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quota 20M on users;</w:t>
      </w:r>
    </w:p>
    <w:p w14:paraId="26D266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datapump_imp_full_database to bro_import;</w:t>
      </w:r>
    </w:p>
    <w:p w14:paraId="1CF07F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64" w:name="_Toc12852"/>
      <w:r>
        <w:rPr>
          <w:rFonts w:hint="default" w:ascii="Times New Roman" w:hAnsi="Times New Roman"/>
          <w:b/>
          <w:bCs/>
          <w:sz w:val="28"/>
          <w:szCs w:val="28"/>
          <w:lang w:val="en-US" w:eastAsia="ro-RO"/>
        </w:rPr>
        <w:t>10.7.6. sys_users_1.sql</w:t>
      </w:r>
      <w:bookmarkEnd w:id="64"/>
    </w:p>
    <w:p w14:paraId="6065A8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Conexiune sys pentru crearea utilizatorilor</w:t>
      </w:r>
    </w:p>
    <w:p w14:paraId="012D68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0C87C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5104B6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database orclpdb open;</w:t>
      </w:r>
    </w:p>
    <w:p w14:paraId="5FACA5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FBA8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Functie ce asigura ca parolele contin cel putin un _</w:t>
      </w:r>
    </w:p>
    <w:p w14:paraId="579CC2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Trebuie sa fie standalone pt ca oracle nu vrea din pachet</w:t>
      </w:r>
    </w:p>
    <w:p w14:paraId="6EA3D3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password_verify_function_standalone (</w:t>
      </w:r>
    </w:p>
    <w:p w14:paraId="50F7E0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w:t>
      </w:r>
    </w:p>
    <w:p w14:paraId="489BF8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 VARCHAR2,</w:t>
      </w:r>
    </w:p>
    <w:p w14:paraId="1E5664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old_password VARCHAR2</w:t>
      </w:r>
    </w:p>
    <w:p w14:paraId="73F991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BOOLEAN IS</w:t>
      </w:r>
    </w:p>
    <w:p w14:paraId="2450EC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4C21C6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instr(</w:t>
      </w:r>
    </w:p>
    <w:p w14:paraId="5B0717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w:t>
      </w:r>
    </w:p>
    <w:p w14:paraId="334E27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'_'</w:t>
      </w:r>
    </w:p>
    <w:p w14:paraId="569355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0 THEN</w:t>
      </w:r>
    </w:p>
    <w:p w14:paraId="366952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4603D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-20003,</w:t>
      </w:r>
    </w:p>
    <w:p w14:paraId="4F24CA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 must contain at least one underscore (_) character.'</w:t>
      </w:r>
    </w:p>
    <w:p w14:paraId="6B20B2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AB36F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124187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FALSE;</w:t>
      </w:r>
    </w:p>
    <w:p w14:paraId="1088D0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1C41A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1A1D83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BBED8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--Pachet utiliztar pentru gestiunea utilizatorilor </w:t>
      </w:r>
    </w:p>
    <w:p w14:paraId="630AD4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bro_user_utils IS</w:t>
      </w:r>
    </w:p>
    <w:p w14:paraId="36F61C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antrenor_suffix CONSTANT VARCHAR2(40) := 'ANTRENOR';</w:t>
      </w:r>
    </w:p>
    <w:p w14:paraId="101D35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receptionist_suffix CONSTANT VARCHAR2(40) := 'RECEPTIONIST';</w:t>
      </w:r>
    </w:p>
    <w:p w14:paraId="3DB7E8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manager_suffix CONSTANT VARCHAR2(40) := 'MANAGER_FILIALA';</w:t>
      </w:r>
    </w:p>
    <w:p w14:paraId="760386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client_suffix CONSTANT VARCHAR2(40) := 'CLIENT';</w:t>
      </w:r>
    </w:p>
    <w:p w14:paraId="3DCA42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public_suffix CONSTANT VARCHAR2(40) := 'PUBLIC_GENERAL';</w:t>
      </w:r>
    </w:p>
    <w:p w14:paraId="78BF41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admin_suffix CONSTANT VARCHAR2(40) := 'ADMIN';</w:t>
      </w:r>
    </w:p>
    <w:p w14:paraId="6B1FB3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bro_tablespace CONSTANT VARCHAR2(40) := 'USERS';</w:t>
      </w:r>
    </w:p>
    <w:p w14:paraId="3A3BF9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antrenor_quota CONSTANT VARCHAR2(40) := '10M';</w:t>
      </w:r>
    </w:p>
    <w:p w14:paraId="7D85CC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bro_profile_public_general CONSTANT VARCHAR2(40) := 'BRO_PROFILE_PUBLIC_GENERAL';</w:t>
      </w:r>
    </w:p>
    <w:p w14:paraId="3B52AE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bro_profile_antrenor CONSTANT VARCHAR2(40) := 'BRO_PROFILE_ANTRENOR';</w:t>
      </w:r>
    </w:p>
    <w:p w14:paraId="0A54C5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bro_profile_receptionist CONSTANT VARCHAR2(40) := 'BRO_PROFILE_RECEPTIONIST';</w:t>
      </w:r>
    </w:p>
    <w:p w14:paraId="74F4CA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bro_profile_manager CONSTANT VARCHAR2(40) := 'BRO_PROFILE_MANAGER';</w:t>
      </w:r>
    </w:p>
    <w:p w14:paraId="0009C2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bro_profile_client CONSTANT VARCHAR2(40) := 'BRO_PROFILE_CLIENT';</w:t>
      </w:r>
    </w:p>
    <w:p w14:paraId="66AE7A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bro_plan CONSTANT VARCHAR2(10) := 'P_BRO';</w:t>
      </w:r>
    </w:p>
    <w:p w14:paraId="668E68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bro_role CONSTANT VARCHAR2(10) := 'R_BRO_';</w:t>
      </w:r>
    </w:p>
    <w:p w14:paraId="7DF389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user_names IS</w:t>
      </w:r>
    </w:p>
    <w:p w14:paraId="328550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VARCHAR2(128) INDEX BY PLS_INTEGER;</w:t>
      </w:r>
    </w:p>
    <w:p w14:paraId="499C3B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suffix_names IS</w:t>
      </w:r>
    </w:p>
    <w:p w14:paraId="40C93B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VARCHAR2(40) INDEX BY PLS_INTEGER;</w:t>
      </w:r>
    </w:p>
    <w:p w14:paraId="375EED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get_suffixes RETURN suffix_names;</w:t>
      </w:r>
    </w:p>
    <w:p w14:paraId="622249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EC653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get_users (</w:t>
      </w:r>
    </w:p>
    <w:p w14:paraId="0ED7D3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8199A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user_names;</w:t>
      </w:r>
    </w:p>
    <w:p w14:paraId="7657C7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7110B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create_user_by_suffix (</w:t>
      </w:r>
    </w:p>
    <w:p w14:paraId="22B1D1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C308C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675B78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37E3F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A59DB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 (</w:t>
      </w:r>
    </w:p>
    <w:p w14:paraId="48F414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13F7CC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72F141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DCF76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2EB6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 (</w:t>
      </w:r>
    </w:p>
    <w:p w14:paraId="3DC2A0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06C7FA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B33A9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C6088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alter_quota_all (</w:t>
      </w:r>
    </w:p>
    <w:p w14:paraId="3ADCB0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040E8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C8DBF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96CEF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password_verify_function (</w:t>
      </w:r>
    </w:p>
    <w:p w14:paraId="7ABF0A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w:t>
      </w:r>
    </w:p>
    <w:p w14:paraId="2435E3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 VARCHAR2,</w:t>
      </w:r>
    </w:p>
    <w:p w14:paraId="2D7E1E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old_password VARCHAR2</w:t>
      </w:r>
    </w:p>
    <w:p w14:paraId="0AFB2E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BOOLEAN;</w:t>
      </w:r>
    </w:p>
    <w:p w14:paraId="05D32C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0455C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create_profile (</w:t>
      </w:r>
    </w:p>
    <w:p w14:paraId="79FEE1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79444B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6A97A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0B82A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 (</w:t>
      </w:r>
    </w:p>
    <w:p w14:paraId="32353C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435D39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208EAA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EF838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assign_profile_all (</w:t>
      </w:r>
    </w:p>
    <w:p w14:paraId="7ED4C4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07D6E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1817D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D21C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configure_user_by_suffix (</w:t>
      </w:r>
    </w:p>
    <w:p w14:paraId="06BEBB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78F4EB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 BOOLEAN := TRUE</w:t>
      </w:r>
    </w:p>
    <w:p w14:paraId="2375FC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58BB9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9E6C1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create_bro_plan_rg;</w:t>
      </w:r>
    </w:p>
    <w:p w14:paraId="4C86DB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425E0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clear_bro_plan_rg;</w:t>
      </w:r>
    </w:p>
    <w:p w14:paraId="1DD3DA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66449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create_role (</w:t>
      </w:r>
    </w:p>
    <w:p w14:paraId="45D4D8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174B8E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ovveride BOOLEAN := FALSE</w:t>
      </w:r>
    </w:p>
    <w:p w14:paraId="7628D9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531D3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assign_role (</w:t>
      </w:r>
    </w:p>
    <w:p w14:paraId="6156D0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F8CC7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528AA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bro_user_utils;</w:t>
      </w:r>
    </w:p>
    <w:p w14:paraId="148860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4BACA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4A7A4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bro_user_utils IS</w:t>
      </w:r>
    </w:p>
    <w:p w14:paraId="6F5D69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B66AE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is_valid_suffix (</w:t>
      </w:r>
    </w:p>
    <w:p w14:paraId="2F273E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080E75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33FF69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A70C6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suffix NOT IN ( antrenor_suffix,</w:t>
      </w:r>
    </w:p>
    <w:p w14:paraId="7D78A8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receptionist_suffix,</w:t>
      </w:r>
    </w:p>
    <w:p w14:paraId="6868F4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manager_suffix,</w:t>
      </w:r>
    </w:p>
    <w:p w14:paraId="367FE9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client_suffix,</w:t>
      </w:r>
    </w:p>
    <w:p w14:paraId="2890B8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public_suffix ) THEN</w:t>
      </w:r>
    </w:p>
    <w:p w14:paraId="371C73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7B8795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-20002,</w:t>
      </w:r>
    </w:p>
    <w:p w14:paraId="10C6EB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'Invalid SUFFIX provided. Must be one of: ANTRENOR, RECEPTIONIST, MANAGER_FILIALA, CLIENT, PUBLIC_GENERAL.'</w:t>
      </w:r>
    </w:p>
    <w:p w14:paraId="5F55CD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3A2DE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87B27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C6D82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D2255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is_valid_user_name (</w:t>
      </w:r>
    </w:p>
    <w:p w14:paraId="441DE8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51CC37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6BC5C9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VARCHAR2(40);</w:t>
      </w:r>
    </w:p>
    <w:p w14:paraId="606FD2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39965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NOT regexp_like(</w:t>
      </w:r>
    </w:p>
    <w:p w14:paraId="7693B6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lower(user_name),</w:t>
      </w:r>
    </w:p>
    <w:p w14:paraId="631B0C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'^bro_[a-z0-9_]+$',</w:t>
      </w:r>
    </w:p>
    <w:p w14:paraId="785FD1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w:t>
      </w:r>
    </w:p>
    <w:p w14:paraId="4E8CAB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THEN</w:t>
      </w:r>
    </w:p>
    <w:p w14:paraId="22EDB0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C228B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-20005,</w:t>
      </w:r>
    </w:p>
    <w:p w14:paraId="6B1F29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'Invalid user name provided. Must start with "bro_" and contain only letters, numbers, and underscores (case-insensitive).'</w:t>
      </w:r>
    </w:p>
    <w:p w14:paraId="67C1D7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B8907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7F87C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A8923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 regexp_replace(</w:t>
      </w:r>
    </w:p>
    <w:p w14:paraId="28CD81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upper(substr(</w:t>
      </w:r>
    </w:p>
    <w:p w14:paraId="772FA4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w:t>
      </w:r>
    </w:p>
    <w:p w14:paraId="0488FB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21BC5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D7659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'[0-9]',</w:t>
      </w:r>
    </w:p>
    <w:p w14:paraId="507A3D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B2593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06E63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is_valid_suffix(v_suffix);</w:t>
      </w:r>
    </w:p>
    <w:p w14:paraId="06B4E7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v_suffix;</w:t>
      </w:r>
    </w:p>
    <w:p w14:paraId="2AC858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3B866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72E27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get_profile_name (</w:t>
      </w:r>
    </w:p>
    <w:p w14:paraId="141235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2CCB00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3D38A3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3C1A59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4A8372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is_valid_suffix(suffix);</w:t>
      </w:r>
    </w:p>
    <w:p w14:paraId="421708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w:t>
      </w:r>
    </w:p>
    <w:p w14:paraId="28D38B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antrenor_suffix THEN</w:t>
      </w:r>
    </w:p>
    <w:p w14:paraId="044F8D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bro_profile_antrenor;</w:t>
      </w:r>
    </w:p>
    <w:p w14:paraId="584A4F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receptionist_suffix THEN</w:t>
      </w:r>
    </w:p>
    <w:p w14:paraId="1862C4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bro_profile_receptionist;</w:t>
      </w:r>
    </w:p>
    <w:p w14:paraId="2E40AC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manager_suffix THEN</w:t>
      </w:r>
    </w:p>
    <w:p w14:paraId="7236D0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bro_profile_manager;</w:t>
      </w:r>
    </w:p>
    <w:p w14:paraId="2576D2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client_suffix THEN</w:t>
      </w:r>
    </w:p>
    <w:p w14:paraId="65BB6D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bro_profile_client;</w:t>
      </w:r>
    </w:p>
    <w:p w14:paraId="2EBE9A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public_suffix THEN</w:t>
      </w:r>
    </w:p>
    <w:p w14:paraId="1B2713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bro_profile_public_general;</w:t>
      </w:r>
    </w:p>
    <w:p w14:paraId="3887FD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CASE;</w:t>
      </w:r>
    </w:p>
    <w:p w14:paraId="3C5C32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3BEAF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v_profile_name;</w:t>
      </w:r>
    </w:p>
    <w:p w14:paraId="2F8E50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get_profile_name;</w:t>
      </w:r>
    </w:p>
    <w:p w14:paraId="05C10C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1504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drop_profile (</w:t>
      </w:r>
    </w:p>
    <w:p w14:paraId="17370D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w:t>
      </w:r>
    </w:p>
    <w:p w14:paraId="13248A9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3441DF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INT;</w:t>
      </w:r>
    </w:p>
    <w:p w14:paraId="276C10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5133A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COUNT(DISTINCT profile)</w:t>
      </w:r>
    </w:p>
    <w:p w14:paraId="59FD4A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v_cnt</w:t>
      </w:r>
    </w:p>
    <w:p w14:paraId="09EF5C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dba_profiles</w:t>
      </w:r>
    </w:p>
    <w:p w14:paraId="337771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profile = upper(v_profile_name);</w:t>
      </w:r>
    </w:p>
    <w:p w14:paraId="3D7F76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v_cnt &gt; 1 THEN</w:t>
      </w:r>
    </w:p>
    <w:p w14:paraId="0359B3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A1F3D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-20004,</w:t>
      </w:r>
    </w:p>
    <w:p w14:paraId="0B3FDF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'Impossible situation occured'</w:t>
      </w:r>
    </w:p>
    <w:p w14:paraId="5C39F1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0D936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v_cnt = 1 THEN</w:t>
      </w:r>
    </w:p>
    <w:p w14:paraId="1F2767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'DROP PROFILE '</w:t>
      </w:r>
    </w:p>
    <w:p w14:paraId="705B67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624222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CASCADE';</w:t>
      </w:r>
    </w:p>
    <w:p w14:paraId="496612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ED4B1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1007B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62792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get_users (</w:t>
      </w:r>
    </w:p>
    <w:p w14:paraId="7450AE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57ABF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user_names IS</w:t>
      </w:r>
    </w:p>
    <w:p w14:paraId="2F9513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user_names;</w:t>
      </w:r>
    </w:p>
    <w:p w14:paraId="101C49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73158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is_valid_suffix(suffix);</w:t>
      </w:r>
    </w:p>
    <w:p w14:paraId="47AA63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username</w:t>
      </w:r>
    </w:p>
    <w:p w14:paraId="29BB02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BULK COLLECT</w:t>
      </w:r>
    </w:p>
    <w:p w14:paraId="07B96C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v_names</w:t>
      </w:r>
    </w:p>
    <w:p w14:paraId="7A4ECA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4821E0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LIKE upper('bro_'</w:t>
      </w:r>
    </w:p>
    <w:p w14:paraId="419B22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suffix</w:t>
      </w:r>
    </w:p>
    <w:p w14:paraId="2989A6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7DC6CC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v_names;</w:t>
      </w:r>
    </w:p>
    <w:p w14:paraId="0BB293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513F2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641920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users found for suffix: ' || suffix);</w:t>
      </w:r>
    </w:p>
    <w:p w14:paraId="2723B2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495EE2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-20006,</w:t>
      </w:r>
    </w:p>
    <w:p w14:paraId="05F9CD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'No users found for suffix: ' || suffix</w:t>
      </w:r>
    </w:p>
    <w:p w14:paraId="751AD0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F4891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0D1E2F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9D38C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get_user_by_suffix (</w:t>
      </w:r>
    </w:p>
    <w:p w14:paraId="24D9B8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18A5C8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next_user BOOLEAN := FALSE</w:t>
      </w:r>
    </w:p>
    <w:p w14:paraId="27EB3F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618EA1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v_suffix_cnt INT;</w:t>
      </w:r>
    </w:p>
    <w:p w14:paraId="39A558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VARCHAR2(128);</w:t>
      </w:r>
    </w:p>
    <w:p w14:paraId="0178C7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9EC141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24DD7C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v_suffix_cnt</w:t>
      </w:r>
    </w:p>
    <w:p w14:paraId="088D6A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087F27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LIKE upper('bro_'</w:t>
      </w:r>
    </w:p>
    <w:p w14:paraId="50F250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suffix</w:t>
      </w:r>
    </w:p>
    <w:p w14:paraId="1C565A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15CEE4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next_user THEN</w:t>
      </w:r>
    </w:p>
    <w:p w14:paraId="099956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v_suffix_cnt := v_suffix_cnt + 1;</w:t>
      </w:r>
    </w:p>
    <w:p w14:paraId="217455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95E94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dbms_output.put_line('V_SUFFIX_CNT: ' || v_suffix_cnt);</w:t>
      </w:r>
    </w:p>
    <w:p w14:paraId="4FCE92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 upper('bro_'</w:t>
      </w:r>
    </w:p>
    <w:p w14:paraId="4270A3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suffix</w:t>
      </w:r>
    </w:p>
    <w:p w14:paraId="6C4E5F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v_suffix_cnt);</w:t>
      </w:r>
    </w:p>
    <w:p w14:paraId="4D1C05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v_user_name;</w:t>
      </w:r>
    </w:p>
    <w:p w14:paraId="22A000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A6F34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7626B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F249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w:t>
      </w:r>
    </w:p>
    <w:p w14:paraId="5BB0E0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get_suffixes RETURN suffix_names IS</w:t>
      </w:r>
    </w:p>
    <w:p w14:paraId="4788A2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 suffix_names;</w:t>
      </w:r>
    </w:p>
    <w:p w14:paraId="3EDAAF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4E62B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v_suffixes(1) := antrenor_suffix;</w:t>
      </w:r>
    </w:p>
    <w:p w14:paraId="01DABA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v_suffixes(2) := receptionist_suffix;</w:t>
      </w:r>
    </w:p>
    <w:p w14:paraId="336732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v_suffixes(3) := manager_suffix;</w:t>
      </w:r>
    </w:p>
    <w:p w14:paraId="6D03A9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v_suffixes(4) := client_suffix;</w:t>
      </w:r>
    </w:p>
    <w:p w14:paraId="59171C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v_suffixes(5) := public_suffix;</w:t>
      </w:r>
    </w:p>
    <w:p w14:paraId="31B1AE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v_suffixes;</w:t>
      </w:r>
    </w:p>
    <w:p w14:paraId="08CF05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D6929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62E35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 (</w:t>
      </w:r>
    </w:p>
    <w:p w14:paraId="3CCF13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2CAA6F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1E8FDF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263CE2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user_count          SMALLINT;</w:t>
      </w:r>
    </w:p>
    <w:p w14:paraId="445BDE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stmt                VARCHAR2(200);</w:t>
      </w:r>
    </w:p>
    <w:p w14:paraId="6B2A03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sanitized_user_name VARCHAR2(128);</w:t>
      </w:r>
    </w:p>
    <w:p w14:paraId="6C4841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6E3DA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sanitized_user_name := dbms_assert.simple_sql_name(user_name);</w:t>
      </w:r>
    </w:p>
    <w:p w14:paraId="5BE560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06CDBE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user_count</w:t>
      </w:r>
    </w:p>
    <w:p w14:paraId="7F4FD7C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597598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 upper(sanitized_user_name);</w:t>
      </w:r>
    </w:p>
    <w:p w14:paraId="24F4DE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user_count &gt; 1 THEN</w:t>
      </w:r>
    </w:p>
    <w:p w14:paraId="24349A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1CE87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-20001,</w:t>
      </w:r>
    </w:p>
    <w:p w14:paraId="186B31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'Impossible situation occured'</w:t>
      </w:r>
    </w:p>
    <w:p w14:paraId="6CA591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01438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user_count = 1 THEN</w:t>
      </w:r>
    </w:p>
    <w:p w14:paraId="66ED20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'DROP USER "'</w:t>
      </w:r>
    </w:p>
    <w:p w14:paraId="3CA030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5D7DD6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CASCADE';</w:t>
      </w:r>
    </w:p>
    <w:p w14:paraId="3F7DB6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53BFD4A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USER "'</w:t>
      </w:r>
    </w:p>
    <w:p w14:paraId="7ADA0D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63B044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IDENTIFIED BY "'</w:t>
      </w:r>
    </w:p>
    <w:p w14:paraId="1C4ECF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lower(sanitized_user_name)</w:t>
      </w:r>
    </w:p>
    <w:p w14:paraId="54A713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301B36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password_expire THEN</w:t>
      </w:r>
    </w:p>
    <w:p w14:paraId="3CF092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49006A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67947F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PASSWORD EXPIRE';</w:t>
      </w:r>
    </w:p>
    <w:p w14:paraId="7E5325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30007B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B09F8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'GRANT CREATE SESSION TO "'</w:t>
      </w:r>
    </w:p>
    <w:p w14:paraId="29532B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0D6CF0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5CB93F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50490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4315F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57171B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C1D02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3E918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create_user_by_suffix (</w:t>
      </w:r>
    </w:p>
    <w:p w14:paraId="7B0DB7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E3CA0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6FFD51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0AAF2A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VARCHAR2(128);</w:t>
      </w:r>
    </w:p>
    <w:p w14:paraId="1F40CA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3FF68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 get_user_by_suffix(</w:t>
      </w:r>
    </w:p>
    <w:p w14:paraId="440899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w:t>
      </w:r>
    </w:p>
    <w:p w14:paraId="1E64AB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4EED2C9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22DFB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w:t>
      </w:r>
    </w:p>
    <w:p w14:paraId="50137C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w:t>
      </w:r>
    </w:p>
    <w:p w14:paraId="3985FB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w:t>
      </w:r>
    </w:p>
    <w:p w14:paraId="11D975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D90E3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A2520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93A15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 (</w:t>
      </w:r>
    </w:p>
    <w:p w14:paraId="18A23A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2346B7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15E5F4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VARCHAR2(40);</w:t>
      </w:r>
    </w:p>
    <w:p w14:paraId="0B1A2D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VARCHAR2(40);</w:t>
      </w:r>
    </w:p>
    <w:p w14:paraId="63C67F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37252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 is_valid_user_name(user_name);</w:t>
      </w:r>
    </w:p>
    <w:p w14:paraId="190E64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v_suffix = antrenor_suffix THEN</w:t>
      </w:r>
    </w:p>
    <w:p w14:paraId="651680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 antrenor_quota;</w:t>
      </w:r>
    </w:p>
    <w:p w14:paraId="54A9D5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541894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 '0M';</w:t>
      </w:r>
    </w:p>
    <w:p w14:paraId="114A88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10E63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57655F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7E60F9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user_name</w:t>
      </w:r>
    </w:p>
    <w:p w14:paraId="5A438B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QUOTA '</w:t>
      </w:r>
    </w:p>
    <w:p w14:paraId="06D6F2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v_quota</w:t>
      </w:r>
    </w:p>
    <w:p w14:paraId="535C28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ON '</w:t>
      </w:r>
    </w:p>
    <w:p w14:paraId="4C116A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bro_tablespace;</w:t>
      </w:r>
    </w:p>
    <w:p w14:paraId="6532F3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585318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user_name</w:t>
      </w:r>
    </w:p>
    <w:p w14:paraId="4485AC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DEFAULT TABLESPACE '</w:t>
      </w:r>
    </w:p>
    <w:p w14:paraId="50BA6E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bro_tablespace;</w:t>
      </w:r>
    </w:p>
    <w:p w14:paraId="7EB78E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746D07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5C8F0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71830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alter_quota_all (</w:t>
      </w:r>
    </w:p>
    <w:p w14:paraId="405C9E3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14740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206C66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user_names;</w:t>
      </w:r>
    </w:p>
    <w:p w14:paraId="4B9C9C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VARCHAR2(40);</w:t>
      </w:r>
    </w:p>
    <w:p w14:paraId="717E44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00B2E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 get_users(suffix);</w:t>
      </w:r>
    </w:p>
    <w:p w14:paraId="3680AB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dbms_output.put_line('V_NAMES.COUNT: ' || v_names.count);</w:t>
      </w:r>
    </w:p>
    <w:p w14:paraId="0361D1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1..v_names.count LOOP</w:t>
      </w:r>
    </w:p>
    <w:p w14:paraId="2F82C3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alter_quota(v_names(i));</w:t>
      </w:r>
    </w:p>
    <w:p w14:paraId="24202F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A69D1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B5B70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6C3947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22DC0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B8502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password_verify_function (</w:t>
      </w:r>
    </w:p>
    <w:p w14:paraId="1C5C43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w:t>
      </w:r>
    </w:p>
    <w:p w14:paraId="74A63D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 VARCHAR2,</w:t>
      </w:r>
    </w:p>
    <w:p w14:paraId="73B965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old_password VARCHAR2</w:t>
      </w:r>
    </w:p>
    <w:p w14:paraId="3BD4E7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BOOLEAN IS</w:t>
      </w:r>
    </w:p>
    <w:p w14:paraId="21CA90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9EF60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instr(</w:t>
      </w:r>
    </w:p>
    <w:p w14:paraId="50B9E6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w:t>
      </w:r>
    </w:p>
    <w:p w14:paraId="5FEC68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'_'</w:t>
      </w:r>
    </w:p>
    <w:p w14:paraId="2D8424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0 THEN</w:t>
      </w:r>
    </w:p>
    <w:p w14:paraId="3A3F6E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5BDE22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-20003,</w:t>
      </w:r>
    </w:p>
    <w:p w14:paraId="14E1B1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 must contain at least one underscore (_) character.'</w:t>
      </w:r>
    </w:p>
    <w:p w14:paraId="3B6612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CA4A1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3CC1D9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FALSE;</w:t>
      </w:r>
    </w:p>
    <w:p w14:paraId="6C066E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D56B8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2ACD2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766F6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create_profile (</w:t>
      </w:r>
    </w:p>
    <w:p w14:paraId="1CBB49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7D10D2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D3019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SMALLINT;</w:t>
      </w:r>
    </w:p>
    <w:p w14:paraId="680316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45DACA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v_password_verify_function CONSTANT VARCHAR2(80) := ' PASSWORD_VERIFY_FUNCTION PASSWORD_VERIFY_FUNCTION_STANDALONE';</w:t>
      </w:r>
    </w:p>
    <w:p w14:paraId="47771E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B5B05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get_profile_name(suffix);</w:t>
      </w:r>
    </w:p>
    <w:p w14:paraId="4E108F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drop_profile(v_profile_name);</w:t>
      </w:r>
    </w:p>
    <w:p w14:paraId="5E4D99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 v_profile_name</w:t>
      </w:r>
    </w:p>
    <w:p w14:paraId="671848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bro_profile_public_general THEN</w:t>
      </w:r>
    </w:p>
    <w:p w14:paraId="59F5DE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PROFILE '</w:t>
      </w:r>
    </w:p>
    <w:p w14:paraId="7E3B65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0CF789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LIMIT SESSIONS_PER_USER 6 IDLE_TIME 5 CONNECT_TIME 20 CPU_PER_CALL 6000 ';</w:t>
      </w:r>
    </w:p>
    <w:p w14:paraId="03DA9E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6E9383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PROFILE '</w:t>
      </w:r>
    </w:p>
    <w:p w14:paraId="5FE936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715E79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LIMIT SESSIONS_PER_USER 1 IDLE_TIME 15 PASSWORD_LIFE_TIME 90 FAILED_LOGIN_ATTEMPTS 5 '</w:t>
      </w:r>
    </w:p>
    <w:p w14:paraId="2A6BAF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'CPU_PER_CALL 12000  '</w:t>
      </w:r>
    </w:p>
    <w:p w14:paraId="6BE72B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v_password_verify_function;</w:t>
      </w:r>
    </w:p>
    <w:p w14:paraId="5793F0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CASE;</w:t>
      </w:r>
    </w:p>
    <w:p w14:paraId="26C4FF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08140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A4065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 (</w:t>
      </w:r>
    </w:p>
    <w:p w14:paraId="49FE7C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174920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A53C2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VARCHAR2(40);</w:t>
      </w:r>
    </w:p>
    <w:p w14:paraId="78356E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4F089A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630A1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 is_valid_user_name(user_name);</w:t>
      </w:r>
    </w:p>
    <w:p w14:paraId="36E939A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get_profile_name(v_suffix);</w:t>
      </w:r>
    </w:p>
    <w:p w14:paraId="2452FA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4CAE86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user_name</w:t>
      </w:r>
    </w:p>
    <w:p w14:paraId="33CF66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PROFILE '</w:t>
      </w:r>
    </w:p>
    <w:p w14:paraId="65DFFA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431899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2FA32F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EB6C2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assign_profile_all (</w:t>
      </w:r>
    </w:p>
    <w:p w14:paraId="1810ED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4CA201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7E4682F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user_names;</w:t>
      </w:r>
    </w:p>
    <w:p w14:paraId="645680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0221BE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28936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 get_users(suffix);</w:t>
      </w:r>
    </w:p>
    <w:p w14:paraId="7EF735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1..v_names.count LOOP</w:t>
      </w:r>
    </w:p>
    <w:p w14:paraId="16737F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assign_profile(v_names(i));</w:t>
      </w:r>
    </w:p>
    <w:p w14:paraId="5E5DC9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8114AF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29B26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15AE9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configure_user_by_suffix (</w:t>
      </w:r>
    </w:p>
    <w:p w14:paraId="48885E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D1BF9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 BOOLEAN := TRUE</w:t>
      </w:r>
    </w:p>
    <w:p w14:paraId="3F4B20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3392B1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VARCHAR2(128);</w:t>
      </w:r>
    </w:p>
    <w:p w14:paraId="5130C7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2A42A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create_user THEN</w:t>
      </w:r>
    </w:p>
    <w:p w14:paraId="34C536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create_user_by_suffix(suffix);</w:t>
      </w:r>
    </w:p>
    <w:p w14:paraId="41C6AD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4619D3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E0AA0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 get_user_by_suffix(suffix);</w:t>
      </w:r>
    </w:p>
    <w:p w14:paraId="33F8CE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dbms_output.put_line('V_USER_NAME: ' || v_user_name);</w:t>
      </w:r>
    </w:p>
    <w:p w14:paraId="3DBF4A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alter_quota(v_user_name);</w:t>
      </w:r>
    </w:p>
    <w:p w14:paraId="0FBE9A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assign_profile(v_user_name);</w:t>
      </w:r>
    </w:p>
    <w:p w14:paraId="1FC633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018334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61974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3F50D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create_bro_plan_rg IS</w:t>
      </w:r>
    </w:p>
    <w:p w14:paraId="7DBDE5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             suffix_names := get_suffixes;</w:t>
      </w:r>
    </w:p>
    <w:p w14:paraId="610F0D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v_user_names           user_names;</w:t>
      </w:r>
    </w:p>
    <w:p w14:paraId="013767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v_exists_default_group SMALLINT;</w:t>
      </w:r>
    </w:p>
    <w:p w14:paraId="059E68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v_rg_prefix            VARCHAR2(40) := 'BRO_RG_';</w:t>
      </w:r>
    </w:p>
    <w:p w14:paraId="2F6B04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27DB5A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v_suffixes(v_suffixes.count + 1) := admin_suffix;</w:t>
      </w:r>
    </w:p>
    <w:p w14:paraId="47E5D9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dbms_resource_manager.create_pending_area();</w:t>
      </w:r>
    </w:p>
    <w:p w14:paraId="7A5552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w:t>
      </w:r>
    </w:p>
    <w:p w14:paraId="389DA2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2B4D9D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'Consumption plan for BRO users',</w:t>
      </w:r>
    </w:p>
    <w:p w14:paraId="46EE1F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active_sess_pool_mth      =&gt; 'ACTIVE_SESS_POOL_ABSOLUTE',</w:t>
      </w:r>
    </w:p>
    <w:p w14:paraId="2041F6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parallel_degree_limit_mth =&gt; 'PARALLEL_DEGREE_LIMIT_ABSOLUTE',</w:t>
      </w:r>
    </w:p>
    <w:p w14:paraId="4D6F702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queueing_mth              =&gt; 'FIFO_TIMEOUT',</w:t>
      </w:r>
    </w:p>
    <w:p w14:paraId="7FA6A4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mgmt_mth                  =&gt; 'EMPHASIS',</w:t>
      </w:r>
    </w:p>
    <w:p w14:paraId="3A0A34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sub_plan                  =&gt; FALSE</w:t>
      </w:r>
    </w:p>
    <w:p w14:paraId="5EB2F3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AF89C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1..v_suffixes.count LOOP</w:t>
      </w:r>
    </w:p>
    <w:p w14:paraId="2CBD08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dbms_resource_manager.create_consumer_group(</w:t>
      </w:r>
    </w:p>
    <w:p w14:paraId="2A3138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v_rg_prefix || v_suffixes(i),</w:t>
      </w:r>
    </w:p>
    <w:p w14:paraId="3BDF1D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w:t>
      </w:r>
    </w:p>
    <w:p w14:paraId="5C8A7D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v_suffixes(i)</w:t>
      </w:r>
    </w:p>
    <w:p w14:paraId="01D61A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users'</w:t>
      </w:r>
    </w:p>
    <w:p w14:paraId="611EE1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C63BB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7A46B8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A45D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3A76A7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v_exists_default_group</w:t>
      </w:r>
    </w:p>
    <w:p w14:paraId="2CD5F0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dba_rsrc_consumer_groups</w:t>
      </w:r>
    </w:p>
    <w:p w14:paraId="46D629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consumer_group = 'OTHER_GROUPS';</w:t>
      </w:r>
    </w:p>
    <w:p w14:paraId="235750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v_exists_default_group = 0 THEN</w:t>
      </w:r>
    </w:p>
    <w:p w14:paraId="7B02DC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dbms_resource_manager.create_consumer_group(</w:t>
      </w:r>
    </w:p>
    <w:p w14:paraId="22538D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'OTHER_GROUPS',</w:t>
      </w:r>
    </w:p>
    <w:p w14:paraId="180C8E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'Default consumer group for all other users'</w:t>
      </w:r>
    </w:p>
    <w:p w14:paraId="089092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DE5FB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C050B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C6A0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1..v_suffixes.count LOOP</w:t>
      </w:r>
    </w:p>
    <w:p w14:paraId="1C0467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v_suffixes(i) = admin_suffix ) THEN</w:t>
      </w:r>
    </w:p>
    <w:p w14:paraId="6FA0EA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dbms_resource_manager.set_consumer_group_mapping(</w:t>
      </w:r>
    </w:p>
    <w:p w14:paraId="6F83D8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attribute      =&gt; dbms_resource_manager.oracle_user,</w:t>
      </w:r>
    </w:p>
    <w:p w14:paraId="02BF1E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value          =&gt; 'BRO_ADMIN',</w:t>
      </w:r>
    </w:p>
    <w:p w14:paraId="5993D9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v_rg_prefix || v_suffixes(i)</w:t>
      </w:r>
    </w:p>
    <w:p w14:paraId="0EBE02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4B1DB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756B6E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v_user_names := get_users(v_suffixes(i));</w:t>
      </w:r>
    </w:p>
    <w:p w14:paraId="3A53C9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dbms_output.put_line('V_USER_NAMES.COUNT: ' || v_user_names.count);</w:t>
      </w:r>
    </w:p>
    <w:p w14:paraId="3988CD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j IN 1..v_user_names.count LOOP</w:t>
      </w:r>
    </w:p>
    <w:p w14:paraId="425D16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dbms_resource_manager.set_consumer_group_mapping(</w:t>
      </w:r>
    </w:p>
    <w:p w14:paraId="3D3BAE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attribute      =&gt; dbms_resource_manager.oracle_user,</w:t>
      </w:r>
    </w:p>
    <w:p w14:paraId="1B49B3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value          =&gt; v_user_names(j),</w:t>
      </w:r>
    </w:p>
    <w:p w14:paraId="57289F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v_rg_prefix || v_suffixes(i)</w:t>
      </w:r>
    </w:p>
    <w:p w14:paraId="170669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7E907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E2D6F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DCFA6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6B43FB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4590F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58509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doar mgmt_p1 ca nu avem subplanuri</w:t>
      </w:r>
    </w:p>
    <w:p w14:paraId="523B1C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0AA824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55C699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'OTHER_GROUPS',</w:t>
      </w:r>
    </w:p>
    <w:p w14:paraId="2BE641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'Default consumer group for all other users',</w:t>
      </w:r>
    </w:p>
    <w:p w14:paraId="3EE91D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5</w:t>
      </w:r>
    </w:p>
    <w:p w14:paraId="2B3C19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6E42E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661202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3081F0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antrenor_suffix,</w:t>
      </w:r>
    </w:p>
    <w:p w14:paraId="3214F7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ANTRENOR users',</w:t>
      </w:r>
    </w:p>
    <w:p w14:paraId="1B2DCA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20</w:t>
      </w:r>
    </w:p>
    <w:p w14:paraId="391B7F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A23AB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2300FA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445DB9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receptionist_suffix,</w:t>
      </w:r>
    </w:p>
    <w:p w14:paraId="32EAC5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RECEPTIONIST users',</w:t>
      </w:r>
    </w:p>
    <w:p w14:paraId="1A4895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15</w:t>
      </w:r>
    </w:p>
    <w:p w14:paraId="026E94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F7BF0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261A3C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688DB1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manager_suffix,</w:t>
      </w:r>
    </w:p>
    <w:p w14:paraId="4BD77A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MANAGER users',</w:t>
      </w:r>
    </w:p>
    <w:p w14:paraId="303532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15</w:t>
      </w:r>
    </w:p>
    <w:p w14:paraId="1CDEE6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EAAD1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05343F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3E42A8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client_suffix,</w:t>
      </w:r>
    </w:p>
    <w:p w14:paraId="4EFD85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CLIENT users',</w:t>
      </w:r>
    </w:p>
    <w:p w14:paraId="396409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10</w:t>
      </w:r>
    </w:p>
    <w:p w14:paraId="79E793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42826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07E278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2758A6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public_suffix,</w:t>
      </w:r>
    </w:p>
    <w:p w14:paraId="4DC1DD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PUBLIC users',</w:t>
      </w:r>
    </w:p>
    <w:p w14:paraId="72144A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5</w:t>
      </w:r>
    </w:p>
    <w:p w14:paraId="461F23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C852C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114CA3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64374B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admin_suffix,</w:t>
      </w:r>
    </w:p>
    <w:p w14:paraId="74C529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ADMIN users',</w:t>
      </w:r>
    </w:p>
    <w:p w14:paraId="3066F3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30</w:t>
      </w:r>
    </w:p>
    <w:p w14:paraId="5C8A8B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495E2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dbms_resource_manager.validate_pending_area();</w:t>
      </w:r>
    </w:p>
    <w:p w14:paraId="1B5D9B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dbms_resource_manager.submit_pending_area();</w:t>
      </w:r>
    </w:p>
    <w:p w14:paraId="70EA6A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0229F3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4D179C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0ABD14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 || sqlerrm);</w:t>
      </w:r>
    </w:p>
    <w:p w14:paraId="368000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dbms_resource_manager.clear_pending_area();</w:t>
      </w:r>
    </w:p>
    <w:p w14:paraId="5F9324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542076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2255C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1CE39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clear_bro_plan_rg IS</w:t>
      </w:r>
    </w:p>
    <w:p w14:paraId="6C5352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             suffix_names := get_suffixes;</w:t>
      </w:r>
    </w:p>
    <w:p w14:paraId="6F47C4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v_exists_default_group SMALLINT;</w:t>
      </w:r>
    </w:p>
    <w:p w14:paraId="1FB0F5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v_rg_prefix            VARCHAR2(40) := 'BRO_RG_';</w:t>
      </w:r>
    </w:p>
    <w:p w14:paraId="48B8D8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2E60F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v_suffixes(v_suffixes.count + 1) := admin_suffix;</w:t>
      </w:r>
    </w:p>
    <w:p w14:paraId="3FBB30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dbms_resource_manager.create_pending_area();</w:t>
      </w:r>
    </w:p>
    <w:p w14:paraId="019FA6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C75C4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dbms_resource_manager.delete_plan(plan =&gt; bro_plan);</w:t>
      </w:r>
    </w:p>
    <w:p w14:paraId="73D97E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70A6C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D8475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deleting plan: ' || sqlerrm);</w:t>
      </w:r>
    </w:p>
    <w:p w14:paraId="024983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EA951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DF9E3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1..v_suffixes.count LOOP</w:t>
      </w:r>
    </w:p>
    <w:p w14:paraId="485AE2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20128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dbms_resource_manager.delete_consumer_group(consumer_group =&gt; v_rg_prefix || v_suffixes(i));</w:t>
      </w:r>
    </w:p>
    <w:p w14:paraId="0CA368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53F1C3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3DB050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deleting consumer group: '</w:t>
      </w:r>
    </w:p>
    <w:p w14:paraId="74CF33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v_rg_prefix</w:t>
      </w:r>
    </w:p>
    <w:p w14:paraId="149240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v_suffixes(i)</w:t>
      </w:r>
    </w:p>
    <w:p w14:paraId="4E3F7C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 '</w:t>
      </w:r>
    </w:p>
    <w:p w14:paraId="00E142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sqlerrm);</w:t>
      </w:r>
    </w:p>
    <w:p w14:paraId="45D1D9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DCC7F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3157E4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22CCE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01913C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v_exists_default_group</w:t>
      </w:r>
    </w:p>
    <w:p w14:paraId="298525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dba_rsrc_consumer_groups</w:t>
      </w:r>
    </w:p>
    <w:p w14:paraId="1B2200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consumer_group = 'OTHER_GROUPS';</w:t>
      </w:r>
    </w:p>
    <w:p w14:paraId="0CACFE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v_exists_default_group &gt; 0 THEN</w:t>
      </w:r>
    </w:p>
    <w:p w14:paraId="4ACD54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F1F16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dbms_resource_manager.delete_consumer_group(consumer_group =&gt; 'OTHER_GROUPS');</w:t>
      </w:r>
    </w:p>
    <w:p w14:paraId="5636C0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029B7A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CC61D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deleting OTHER_GROUPS: ' || sqlerrm);</w:t>
      </w:r>
    </w:p>
    <w:p w14:paraId="2AC5DB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4ED84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F6E84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8DF60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dbms_resource_manager.validate_pending_area();</w:t>
      </w:r>
    </w:p>
    <w:p w14:paraId="30FD85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dbms_resource_manager.submit_pending_area();</w:t>
      </w:r>
    </w:p>
    <w:p w14:paraId="47A862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dbms_output.put_line('All objects created by CREATE_BRO_PLAN_RG have been cleared.');</w:t>
      </w:r>
    </w:p>
    <w:p w14:paraId="1F7CCC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41C3CB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5DBCF4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5B113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 || sqlerrm);</w:t>
      </w:r>
    </w:p>
    <w:p w14:paraId="3FB7C5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dbms_resource_manager.clear_pending_area();</w:t>
      </w:r>
    </w:p>
    <w:p w14:paraId="183E17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19FAE4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C5EEB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A3163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create_role (</w:t>
      </w:r>
    </w:p>
    <w:p w14:paraId="159621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604F0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ovveride BOOLEAN := FALSE</w:t>
      </w:r>
    </w:p>
    <w:p w14:paraId="19ADD6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47663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SMALLINT;</w:t>
      </w:r>
    </w:p>
    <w:p w14:paraId="59ED18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VARCHAR2(40);</w:t>
      </w:r>
    </w:p>
    <w:p w14:paraId="398C66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BA05A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is_valid_suffix(suffix);</w:t>
      </w:r>
    </w:p>
    <w:p w14:paraId="677999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 dbms_assert.simple_sql_name(upper(bro_role || suffix));</w:t>
      </w:r>
    </w:p>
    <w:p w14:paraId="13FD84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3861DE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v_cnt</w:t>
      </w:r>
    </w:p>
    <w:p w14:paraId="2BE8FF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dba_roles</w:t>
      </w:r>
    </w:p>
    <w:p w14:paraId="7591A7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role = upper(v_role_name);</w:t>
      </w:r>
    </w:p>
    <w:p w14:paraId="523D40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dbms_output.put_line('NOT IMPLEMENTED');</w:t>
      </w:r>
    </w:p>
    <w:p w14:paraId="5FBD44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2E78239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A4BA2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assign_role (</w:t>
      </w:r>
    </w:p>
    <w:p w14:paraId="405B34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553B09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DB9A33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VARCHAR2(40);</w:t>
      </w:r>
    </w:p>
    <w:p w14:paraId="60E9DB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v_users     user_names;</w:t>
      </w:r>
    </w:p>
    <w:p w14:paraId="3BA232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SMALLINT;</w:t>
      </w:r>
    </w:p>
    <w:p w14:paraId="5DAF50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6826B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 dbms_assert.simple_sql_name(upper(bro_role || suffix));</w:t>
      </w:r>
    </w:p>
    <w:p w14:paraId="5D8AD5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v_users := get_users(suffix);</w:t>
      </w:r>
    </w:p>
    <w:p w14:paraId="615908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35F70C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v_cnt</w:t>
      </w:r>
    </w:p>
    <w:p w14:paraId="2B43C5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dba_roles</w:t>
      </w:r>
    </w:p>
    <w:p w14:paraId="741AA3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role = upper(v_role_name);</w:t>
      </w:r>
    </w:p>
    <w:p w14:paraId="705EF3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dbms_output.put_line('NOT IMPLEMENTED');</w:t>
      </w:r>
    </w:p>
    <w:p w14:paraId="412EE1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02D50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4C30DA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bro_user_utils;</w:t>
      </w:r>
    </w:p>
    <w:p w14:paraId="428F92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75A01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51754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Table si functie care intoarce toti utilizaotrii creati</w:t>
      </w:r>
    </w:p>
    <w:p w14:paraId="023FB4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pentru a permite adimnului access doar la cei</w:t>
      </w:r>
    </w:p>
    <w:p w14:paraId="7527DF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din cadrul aplicatiei noastre </w:t>
      </w:r>
    </w:p>
    <w:p w14:paraId="7A6407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TYPE global_user_table AS</w:t>
      </w:r>
    </w:p>
    <w:p w14:paraId="144720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VARCHAR2(128);</w:t>
      </w:r>
    </w:p>
    <w:p w14:paraId="1871F0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D4365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A65A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get_users_by_suffix (</w:t>
      </w:r>
    </w:p>
    <w:p w14:paraId="077BC0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2175D8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global_user_table IS</w:t>
      </w:r>
    </w:p>
    <w:p w14:paraId="210BF4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result_cursor      SYS_REFCURSOR;</w:t>
      </w:r>
    </w:p>
    <w:p w14:paraId="1A3389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user_indexed_table bro_user_utils.user_names;</w:t>
      </w:r>
    </w:p>
    <w:p w14:paraId="3D346B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user_nested_table  global_user_table := global_user_table();</w:t>
      </w:r>
    </w:p>
    <w:p w14:paraId="75CCDF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2283F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user_indexed_table := bro_user_utils.get_users(suffix);</w:t>
      </w:r>
    </w:p>
    <w:p w14:paraId="721943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user_indexed_table.first..user_indexed_table.last LOOP</w:t>
      </w:r>
    </w:p>
    <w:p w14:paraId="10577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user_nested_table.extend;</w:t>
      </w:r>
    </w:p>
    <w:p w14:paraId="70F4AC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user_nested_table(user_nested_table.count) := user_indexed_table(i);</w:t>
      </w:r>
    </w:p>
    <w:p w14:paraId="034E14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6AC696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user_nested_table;</w:t>
      </w:r>
    </w:p>
    <w:p w14:paraId="1BE876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1B29B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6B284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E6911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86979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USER bro_admin IDENTIFIED BY bro_admin</w:t>
      </w:r>
    </w:p>
    <w:p w14:paraId="2EB048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 EXPIRE;</w:t>
      </w:r>
    </w:p>
    <w:p w14:paraId="0A3EE9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C863F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65C3E7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SESSION</w:t>
      </w:r>
    </w:p>
    <w:p w14:paraId="4AA496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7413BA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5BF1EC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TABLE</w:t>
      </w:r>
    </w:p>
    <w:p w14:paraId="57C980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2AE864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250489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VIEW</w:t>
      </w:r>
    </w:p>
    <w:p w14:paraId="0C2AFF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3D79C3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30EEBE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TRIGGER</w:t>
      </w:r>
    </w:p>
    <w:p w14:paraId="4C54F5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2BD562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784CBA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PROCEDURE</w:t>
      </w:r>
    </w:p>
    <w:p w14:paraId="302121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1879B1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F8377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3ED511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SEQUENCE</w:t>
      </w:r>
    </w:p>
    <w:p w14:paraId="5EA37A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6B1184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0BE98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400812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INDEX</w:t>
      </w:r>
    </w:p>
    <w:p w14:paraId="5F254B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218821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E26C1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10A8E0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TYPE</w:t>
      </w:r>
    </w:p>
    <w:p w14:paraId="06E2C1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0A42D3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3B083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3B185F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TYPE</w:t>
      </w:r>
    </w:p>
    <w:p w14:paraId="7165BB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33E144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global_user_table TO bro_admin;</w:t>
      </w:r>
    </w:p>
    <w:p w14:paraId="52BF9F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24A40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Pt proceduri</w:t>
      </w:r>
    </w:p>
    <w:p w14:paraId="61EF60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dbms_crypto TO bro_admin WITH GRANT OPTION;</w:t>
      </w:r>
    </w:p>
    <w:p w14:paraId="1B19D1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--Pt generated by default on null as identity la create in antrenor</w:t>
      </w:r>
    </w:p>
    <w:p w14:paraId="34DB17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2168A7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ANY SEQUENCE</w:t>
      </w:r>
    </w:p>
    <w:p w14:paraId="4ADE06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1491FA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get_users_by_suffix TO bro_admin;</w:t>
      </w:r>
    </w:p>
    <w:p w14:paraId="3E7EA9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B116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--Profilul adminului </w:t>
      </w:r>
    </w:p>
    <w:p w14:paraId="1C8732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PROFILE bro_profile_admin LIMIT</w:t>
      </w:r>
    </w:p>
    <w:p w14:paraId="7C70F0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IDLE_TIME 15</w:t>
      </w:r>
    </w:p>
    <w:p w14:paraId="1013AB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PASSWORD_LIFE_TIME 90</w:t>
      </w:r>
    </w:p>
    <w:p w14:paraId="7FC8F7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FAILED_LOGIN_ATTEMPTS 5</w:t>
      </w:r>
    </w:p>
    <w:p w14:paraId="2E55AE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CPU_PER_CALL 36000</w:t>
      </w:r>
    </w:p>
    <w:p w14:paraId="7CF6AA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PASSWORD_VERIFY_FUNCTION password_verify_function_standalone;</w:t>
      </w:r>
    </w:p>
    <w:p w14:paraId="0F3C10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05DE0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USER bro_admin</w:t>
      </w:r>
    </w:p>
    <w:p w14:paraId="3491D1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PROFILE bro_profile_admin;</w:t>
      </w:r>
    </w:p>
    <w:p w14:paraId="544916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EC8AC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USER bro_admin</w:t>
      </w:r>
    </w:p>
    <w:p w14:paraId="4206C7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QUOTA 500M ON users;</w:t>
      </w:r>
    </w:p>
    <w:p w14:paraId="76F4BB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8372E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Creare profilurilor pentru restul de utilizatori</w:t>
      </w:r>
    </w:p>
    <w:p w14:paraId="21BDB8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BRO_USER_UTILS.CREATE_PROFILE(BRO_USER_UTILS.PUBLIC_SUFFIX);</w:t>
      </w:r>
    </w:p>
    <w:p w14:paraId="481DC6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BRO_USER_UTILS.CREATE_PROFILE(BRO_USER_UTILS.ANTRENOR_SUFFIX);</w:t>
      </w:r>
    </w:p>
    <w:p w14:paraId="0A1345B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BRO_USER_UTILS.CREATE_PROFILE(BRO_USER_UTILS.RECEPTIONIST_SUFFIX);</w:t>
      </w:r>
    </w:p>
    <w:p w14:paraId="670401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BRO_USER_UTILS.CREATE_PROFILE(BRO_USER_UTILS.MANAGER_SUFFIX);</w:t>
      </w:r>
    </w:p>
    <w:p w14:paraId="4689CF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BRO_USER_UTILS.CREATE_PROFILE(BRO_USER_UTILS.CLIENT_SUFFIX);</w:t>
      </w:r>
    </w:p>
    <w:p w14:paraId="29A421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6195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4714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public general</w:t>
      </w:r>
    </w:p>
    <w:p w14:paraId="04D148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BRO_USER_UTILS.CONFIGURE_USER_BY_SUFFIX(BRO_USER_UTILS.PUBLIC_SUFFIX, TRUE);</w:t>
      </w:r>
    </w:p>
    <w:p w14:paraId="72FFCB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--manager filiala</w:t>
      </w:r>
    </w:p>
    <w:p w14:paraId="1F5225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BRO_USER_UTILS.CONFIGURE_USER_BY_SUFFIX(BRO_USER_UTILS.MANAGER_SUFFIX, TRUE);</w:t>
      </w:r>
    </w:p>
    <w:p w14:paraId="0369E9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--antrenor</w:t>
      </w:r>
    </w:p>
    <w:p w14:paraId="016FEE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24ADE3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1..7 LOOP</w:t>
      </w:r>
    </w:p>
    <w:p w14:paraId="1CA256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bro_user_utils.configure_user_by_suffix(</w:t>
      </w:r>
    </w:p>
    <w:p w14:paraId="6BD40B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bro_user_utils.antrenor_suffix,</w:t>
      </w:r>
    </w:p>
    <w:p w14:paraId="2CB0EA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5A5462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504C4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162A51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E5F0A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1EA57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--receptionist</w:t>
      </w:r>
    </w:p>
    <w:p w14:paraId="7E6D15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7C44D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1..10 LOOP</w:t>
      </w:r>
    </w:p>
    <w:p w14:paraId="3D6196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bro_user_utils.configure_user_by_suffix(</w:t>
      </w:r>
    </w:p>
    <w:p w14:paraId="0FA508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bro_user_utils.receptionist_suffix,</w:t>
      </w:r>
    </w:p>
    <w:p w14:paraId="355FC1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24FC11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1CB3F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8F03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214CB7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2854E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--client</w:t>
      </w:r>
    </w:p>
    <w:p w14:paraId="7FF61D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E12A6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1..10 LOOP</w:t>
      </w:r>
    </w:p>
    <w:p w14:paraId="1360F1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bro_user_utils.configure_user_by_suffix(</w:t>
      </w:r>
    </w:p>
    <w:p w14:paraId="401BC0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bro_user_utils.client_suffix,</w:t>
      </w:r>
    </w:p>
    <w:p w14:paraId="1329F2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037D13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24B46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45F471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3F5F8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62CD7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06E37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7445A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planul de resurse </w:t>
      </w:r>
    </w:p>
    <w:p w14:paraId="5116F3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BRO_USER_UTILS.CREATE_BRO_PLAN_RG;</w:t>
      </w:r>
    </w:p>
    <w:p w14:paraId="598617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51E55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username,</w:t>
      </w:r>
    </w:p>
    <w:p w14:paraId="085848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initial_rsrc_consumer_group</w:t>
      </w:r>
    </w:p>
    <w:p w14:paraId="705764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365A67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LIKE upper('bro_%');</w:t>
      </w:r>
    </w:p>
    <w:p w14:paraId="289C1E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55172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SELECT DISTINCT u.username, u.profile, p.group_or_subplan, p.mgmt_p1, p.plan </w:t>
      </w:r>
    </w:p>
    <w:p w14:paraId="5D313F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dba_users u  JOIN dba_rsrc_plan_directives p</w:t>
      </w:r>
    </w:p>
    <w:p w14:paraId="212450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ON u.initial_rsrc_consumer_group=p.group_or_subplan</w:t>
      </w:r>
    </w:p>
    <w:p w14:paraId="24120D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username LIKE upper('bro_%');</w:t>
      </w:r>
    </w:p>
    <w:p w14:paraId="77DF1C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SELECT DISTINCT </w:t>
      </w:r>
    </w:p>
    <w:p w14:paraId="30C95D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u.username, </w:t>
      </w:r>
    </w:p>
    <w:p w14:paraId="52F85D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u.profile, </w:t>
      </w:r>
    </w:p>
    <w:p w14:paraId="6FB932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p.group_or_subplan, </w:t>
      </w:r>
    </w:p>
    <w:p w14:paraId="2E0D58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p.mgmt_p1, </w:t>
      </w:r>
    </w:p>
    <w:p w14:paraId="38E424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p.plan, </w:t>
      </w:r>
    </w:p>
    <w:p w14:paraId="21159E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r.granted_role</w:t>
      </w:r>
    </w:p>
    <w:p w14:paraId="163FCD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FROM </w:t>
      </w:r>
    </w:p>
    <w:p w14:paraId="344FBA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dba_users u </w:t>
      </w:r>
    </w:p>
    <w:p w14:paraId="1B592A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LEFT JOIN dba_rsrc_plan_directives p</w:t>
      </w:r>
    </w:p>
    <w:p w14:paraId="55985A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ON u.initial_rsrc_consumer_group = p.group_or_subplan</w:t>
      </w:r>
    </w:p>
    <w:p w14:paraId="7D4A63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LEFT JOIN dba_role_privs r</w:t>
      </w:r>
    </w:p>
    <w:p w14:paraId="747290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ON u.username = r.grantee</w:t>
      </w:r>
    </w:p>
    <w:p w14:paraId="258AA3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WHERE </w:t>
      </w:r>
    </w:p>
    <w:p w14:paraId="3C3B32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u.username LIKE UPPER('bro_%')</w:t>
      </w:r>
    </w:p>
    <w:p w14:paraId="0615F9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ORDER BY </w:t>
      </w:r>
    </w:p>
    <w:p w14:paraId="263D91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u.username, r.granted_role;</w:t>
      </w:r>
    </w:p>
    <w:p w14:paraId="02F09963">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10.7.7 sys_users_2.sql</w:t>
      </w:r>
    </w:p>
    <w:p w14:paraId="45449D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---SYS</w:t>
      </w:r>
    </w:p>
    <w:p w14:paraId="78843C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3A6317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Dupa ce bro_admin a create tabele si a si inserat datele</w:t>
      </w:r>
    </w:p>
    <w:p w14:paraId="7667F7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Dupa ce bro_admin  a creat tabele si a si inserat datele pt bro_antrenor1..n</w:t>
      </w:r>
    </w:p>
    <w:p w14:paraId="347FF7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r_bro_public_general;</w:t>
      </w:r>
    </w:p>
    <w:p w14:paraId="4123D8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012282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session</w:t>
      </w:r>
    </w:p>
    <w:p w14:paraId="4DB702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r_bro_public_general;</w:t>
      </w:r>
    </w:p>
    <w:p w14:paraId="0785F8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bro_admin.antrenor_extins to r_bro_public_general;</w:t>
      </w:r>
    </w:p>
    <w:p w14:paraId="0E9969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bro_admin.filiala to r_bro_public_general;</w:t>
      </w:r>
    </w:p>
    <w:p w14:paraId="15A50D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bro_admin.adresa to r_bro_public_general;</w:t>
      </w:r>
    </w:p>
    <w:p w14:paraId="5BE135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bro_admin.supliment to r_bro_public_general;</w:t>
      </w:r>
    </w:p>
    <w:p w14:paraId="21ED76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553116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bro_admin.echipament to r_bro_public_general;</w:t>
      </w:r>
    </w:p>
    <w:p w14:paraId="7FFEE3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bro_antrenor1.program to r_bro_public_general;</w:t>
      </w:r>
    </w:p>
    <w:p w14:paraId="4F91B1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bro_antrenor2.program to r_bro_public_general;</w:t>
      </w:r>
    </w:p>
    <w:p w14:paraId="42ABD3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bro_antrenor3.program to r_bro_public_general;</w:t>
      </w:r>
    </w:p>
    <w:p w14:paraId="3BC17C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bro_public_general1;</w:t>
      </w:r>
    </w:p>
    <w:p w14:paraId="2EF1E4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670C21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0B671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roluri</w:t>
      </w:r>
    </w:p>
    <w:p w14:paraId="229315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antrenor</w:t>
      </w:r>
    </w:p>
    <w:p w14:paraId="02200A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r_bro_antrenor;</w:t>
      </w:r>
    </w:p>
    <w:p w14:paraId="76BCA8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r_bro_antrenor;</w:t>
      </w:r>
    </w:p>
    <w:p w14:paraId="14D0C1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bro_admin.client_extins to r_bro_antrenor;</w:t>
      </w:r>
    </w:p>
    <w:p w14:paraId="3F8E4F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bro_admin.telefon to r_bro_antrenor;</w:t>
      </w:r>
    </w:p>
    <w:p w14:paraId="16D7A2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bro_admin.antrenor to r_bro_antrenor;</w:t>
      </w:r>
    </w:p>
    <w:p w14:paraId="38E756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bro_admin.chei_client to r_bro_antrenor;</w:t>
      </w:r>
    </w:p>
    <w:p w14:paraId="6D65F3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bro_admin.select_random_from_nr_list to r_bro_antrenor;</w:t>
      </w:r>
    </w:p>
    <w:p w14:paraId="4BA2BB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510D97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table,</w:t>
      </w:r>
    </w:p>
    <w:p w14:paraId="23CD0B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view,</w:t>
      </w:r>
    </w:p>
    <w:p w14:paraId="6009A2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sequence,</w:t>
      </w:r>
    </w:p>
    <w:p w14:paraId="395157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procedure,</w:t>
      </w:r>
    </w:p>
    <w:p w14:paraId="523436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type</w:t>
      </w:r>
    </w:p>
    <w:p w14:paraId="69EA1B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r_bro_antrenor;</w:t>
      </w:r>
    </w:p>
    <w:p w14:paraId="1190CB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dbms_crypto to r_bro_antrenor;</w:t>
      </w:r>
    </w:p>
    <w:p w14:paraId="7845A9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36248C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93E19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FA8E5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r_bro_antrenor to bro_antrenor1;</w:t>
      </w:r>
    </w:p>
    <w:p w14:paraId="0CAC7B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r_bro_antrenor to bro_antrenor2;</w:t>
      </w:r>
    </w:p>
    <w:p w14:paraId="46A129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r_bro_antrenor to bro_antrenor3;</w:t>
      </w:r>
    </w:p>
    <w:p w14:paraId="6E107E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0D997D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030647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AED70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client</w:t>
      </w:r>
    </w:p>
    <w:p w14:paraId="610F98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r_bro_client;</w:t>
      </w:r>
    </w:p>
    <w:p w14:paraId="361B48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r_bro_client;</w:t>
      </w:r>
    </w:p>
    <w:p w14:paraId="39D5DE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bro_admin.client_extins to r_bro_client;</w:t>
      </w:r>
    </w:p>
    <w:p w14:paraId="427A06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bro_admin.get_client_key to r_bro_client;</w:t>
      </w:r>
    </w:p>
    <w:p w14:paraId="11A73A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C0059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fiecare antrenor da la clientii sai</w:t>
      </w:r>
    </w:p>
    <w:p w14:paraId="711A5D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bro_antrenor1.fetch_decrypted_client_data to bro_client1;</w:t>
      </w:r>
    </w:p>
    <w:p w14:paraId="4B37F0C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bro_antrenor1.hash_checksum to bro_client1;</w:t>
      </w:r>
    </w:p>
    <w:p w14:paraId="62E45F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bro_antrenor1.fetch_decrypted_client_data to bro_client2;</w:t>
      </w:r>
    </w:p>
    <w:p w14:paraId="2D16F3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bro_antrenor1.hash_checksum to bro_client2;</w:t>
      </w:r>
    </w:p>
    <w:p w14:paraId="315E17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bro_antrenor1.fetch_decrypted_client_data to bro_client3;</w:t>
      </w:r>
    </w:p>
    <w:p w14:paraId="16D2F2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bro_antrenor1.hash_checksum to bro_client3;</w:t>
      </w:r>
    </w:p>
    <w:p w14:paraId="693860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--programul e public</w:t>
      </w:r>
    </w:p>
    <w:p w14:paraId="2D9EE1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35B3B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67399D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r_bro_client to bro_client1;</w:t>
      </w:r>
    </w:p>
    <w:p w14:paraId="25AE7E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r_bro_client to bro_client2;</w:t>
      </w:r>
    </w:p>
    <w:p w14:paraId="38137C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r_bro_client to bro_client3;</w:t>
      </w:r>
    </w:p>
    <w:p w14:paraId="621D92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74EBF3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--receptionist</w:t>
      </w:r>
    </w:p>
    <w:p w14:paraId="06A226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r_bro_receptionist;</w:t>
      </w:r>
    </w:p>
    <w:p w14:paraId="300C64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r_bro_receptionist;</w:t>
      </w:r>
    </w:p>
    <w:p w14:paraId="3E04A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select,insert,update on bro_admin.client_extins to r_bro_receptionist;</w:t>
      </w:r>
    </w:p>
    <w:p w14:paraId="5D8377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select,insert,update on bro_admin.telefon to r_bro_receptionist;</w:t>
      </w:r>
    </w:p>
    <w:p w14:paraId="1BA3B2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select,insert,update on bro_admin.abonament to r_bro_receptionist;</w:t>
      </w:r>
    </w:p>
    <w:p w14:paraId="1DCE5B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bro_admin.tip_abonament to r_bro_receptionist;</w:t>
      </w:r>
    </w:p>
    <w:p w14:paraId="540EEC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bro_admin.furnizor to r_bro_receptionist;</w:t>
      </w:r>
    </w:p>
    <w:p w14:paraId="1A8724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insert on bro_admin.comanda to r_bro_receptionist;</w:t>
      </w:r>
    </w:p>
    <w:p w14:paraId="7E9CD5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insert on bro_admin.informatii_comanda to r_bro_receptionist;</w:t>
      </w:r>
    </w:p>
    <w:p w14:paraId="0E8F93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bro_admin.aprovizionare to r_bro_receptionist;</w:t>
      </w:r>
    </w:p>
    <w:p w14:paraId="3BCC25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--programul e public</w:t>
      </w:r>
    </w:p>
    <w:p w14:paraId="2DE89C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r_bro_receptionist to bro_receptionist1;</w:t>
      </w:r>
    </w:p>
    <w:p w14:paraId="339215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r_bro_receptionist to bro_receptionist2;</w:t>
      </w:r>
    </w:p>
    <w:p w14:paraId="1DCA50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r_bro_receptionist to bro_receptionist3;</w:t>
      </w:r>
    </w:p>
    <w:p w14:paraId="6E837B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5B0FD9F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--manager filiala </w:t>
      </w:r>
    </w:p>
    <w:p w14:paraId="05D037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r_bro_manager_filiala;</w:t>
      </w:r>
    </w:p>
    <w:p w14:paraId="5CC203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r_bro_manager_filiala;</w:t>
      </w:r>
    </w:p>
    <w:p w14:paraId="757DE2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bro_admin.receptionist_extins to r_bro_manager_filiala;</w:t>
      </w:r>
    </w:p>
    <w:p w14:paraId="77B7B4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bro_admin.client_extins to r_bro_manager_filiala;</w:t>
      </w:r>
    </w:p>
    <w:p w14:paraId="7AF3AA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bro_admin.furnizor to r_bro_manager_filiala;</w:t>
      </w:r>
    </w:p>
    <w:p w14:paraId="259554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7C3F0D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bro_antrenor1.program to r_bro_manager_filiala;</w:t>
      </w:r>
    </w:p>
    <w:p w14:paraId="2A0140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--pt fiecare antrenor in filiala sa</w:t>
      </w:r>
    </w:p>
    <w:p w14:paraId="364DC2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bro_antrenor1.antrenament to r_bro_manager_filiala;</w:t>
      </w:r>
    </w:p>
    <w:p w14:paraId="2A51F4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bro_antrenor2.antrenament to r_bro_manager_filiala;</w:t>
      </w:r>
    </w:p>
    <w:p w14:paraId="61C836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bro_antrenor3.antrenament to r_bro_manager_filiala;</w:t>
      </w:r>
    </w:p>
    <w:p w14:paraId="15C5C4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5C2CA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select,update,insert,delete on bro_admin.echipament to r_bro_manager_filiala;</w:t>
      </w:r>
    </w:p>
    <w:p w14:paraId="55A188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1B3AD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bro_admin.aprovizionare to r_bro_manager_filiala;</w:t>
      </w:r>
    </w:p>
    <w:p w14:paraId="3A7362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r_bro_manager_filiala to bro_manager_filiala1;</w:t>
      </w:r>
    </w:p>
    <w:p w14:paraId="78CC7150">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65" w:name="_Toc12892"/>
      <w:r>
        <w:rPr>
          <w:rFonts w:hint="default" w:ascii="Times New Roman" w:hAnsi="Times New Roman"/>
          <w:b/>
          <w:bCs/>
          <w:sz w:val="28"/>
          <w:szCs w:val="28"/>
          <w:lang w:val="en-US" w:eastAsia="ro-RO"/>
        </w:rPr>
        <w:t>Codul CMD</w:t>
      </w:r>
      <w:bookmarkEnd w:id="65"/>
    </w:p>
    <w:p w14:paraId="0363F4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66" w:name="_Toc17304"/>
      <w:r>
        <w:rPr>
          <w:rFonts w:hint="default" w:ascii="Times New Roman" w:hAnsi="Times New Roman"/>
          <w:b/>
          <w:bCs/>
          <w:sz w:val="28"/>
          <w:szCs w:val="28"/>
          <w:lang w:val="en-US" w:eastAsia="ro-RO"/>
        </w:rPr>
        <w:t>11.1. import_mask_person.cmd</w:t>
      </w:r>
      <w:bookmarkEnd w:id="66"/>
    </w:p>
    <w:p w14:paraId="28CC0C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off</w:t>
      </w:r>
    </w:p>
    <w:p w14:paraId="6A9A8B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impdp bro_import/bro_import@//localhost:1522/orclpdb ^</w:t>
      </w:r>
    </w:p>
    <w:p w14:paraId="051167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remap_table=persoana:persoana_mask ^</w:t>
      </w:r>
    </w:p>
    <w:p w14:paraId="66A5AB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remap_table=angajat:angajat_mask ^</w:t>
      </w:r>
    </w:p>
    <w:p w14:paraId="04DE01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remap_table=antrenor:antrenor_mask ^</w:t>
      </w:r>
    </w:p>
    <w:p w14:paraId="352EC1F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remap_table=receptionist:receptionist_mask ^</w:t>
      </w:r>
    </w:p>
    <w:p w14:paraId="0564B4C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remap_table=client:client_mask ^</w:t>
      </w:r>
    </w:p>
    <w:p w14:paraId="4B9289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remap_schema=bro_admin:bro_import ^</w:t>
      </w:r>
    </w:p>
    <w:p w14:paraId="2037E7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directory=MASK_DUMP ^</w:t>
      </w:r>
    </w:p>
    <w:p w14:paraId="7A6367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dumpfile=mask_person.dmp ^</w:t>
      </w:r>
    </w:p>
    <w:p w14:paraId="3A8101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logfile=mask_person_import.log ^</w:t>
      </w:r>
    </w:p>
    <w:p w14:paraId="641DEB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parallel=8 ^</w:t>
      </w:r>
    </w:p>
    <w:p w14:paraId="1F966E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transform=disable_archive_logging:y</w:t>
      </w:r>
    </w:p>
    <w:p w14:paraId="011725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Done importing mask persoana</w:t>
      </w:r>
    </w:p>
    <w:p w14:paraId="2988E2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exit /b 0</w:t>
      </w:r>
    </w:p>
    <w:p w14:paraId="5D8641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67" w:name="_Toc10940"/>
      <w:r>
        <w:rPr>
          <w:rFonts w:hint="default" w:ascii="Times New Roman" w:hAnsi="Times New Roman"/>
          <w:b/>
          <w:bCs/>
          <w:sz w:val="28"/>
          <w:szCs w:val="28"/>
          <w:lang w:val="en-US" w:eastAsia="ro-RO"/>
        </w:rPr>
        <w:t>11.2. mask_person.cmd</w:t>
      </w:r>
      <w:bookmarkEnd w:id="67"/>
    </w:p>
    <w:p w14:paraId="011108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off</w:t>
      </w:r>
    </w:p>
    <w:p w14:paraId="11B7C9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expdp bro_admin/bro_admin@//localhost:1522/orclpdb ^</w:t>
      </w:r>
    </w:p>
    <w:p w14:paraId="4D0EA0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tables=BRO_ADMIN.PERSOANA, BRO_ADMIN.ANGAJAT, BRO_ADMIN.ANTRENOR, BRO_ADMIN.RECEPTIONIST, BRO_ADMIN.CLIENT ^</w:t>
      </w:r>
    </w:p>
    <w:p w14:paraId="17065C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remap_data=persoana.id_persoana:mask_person.mask_person_id ^</w:t>
      </w:r>
    </w:p>
    <w:p w14:paraId="1159F4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remap_data=persoana.nume:mask_person.mask_item ^</w:t>
      </w:r>
    </w:p>
    <w:p w14:paraId="316EAD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remap_data=persoana.prenume:mask_person.mask_item ^</w:t>
      </w:r>
    </w:p>
    <w:p w14:paraId="3D440E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remap_data=persoana.email:mask_person.mask_item ^</w:t>
      </w:r>
    </w:p>
    <w:p w14:paraId="0FDFE6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remap_data=persoana.varsta:mask_person.mask_item ^</w:t>
      </w:r>
    </w:p>
    <w:p w14:paraId="710B0F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remap_data=angajat.id_angajat:mask_person.mask_person_fk ^</w:t>
      </w:r>
    </w:p>
    <w:p w14:paraId="361361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remap_data=angajat.salariu:mask_person.mask_item ^</w:t>
      </w:r>
    </w:p>
    <w:p w14:paraId="74AAFD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remap_data=angajat.id_meneger:mask_person.mask_person_fk ^</w:t>
      </w:r>
    </w:p>
    <w:p w14:paraId="793BA3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remap_data=antrenor.id_antrenor:mask_person.mask_person_fk ^</w:t>
      </w:r>
    </w:p>
    <w:p w14:paraId="3F8609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remap_data=receptionist.id_receptionist:mask_person.mask_person_fk ^</w:t>
      </w:r>
    </w:p>
    <w:p w14:paraId="3A76CA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remap_data=client.id_client:mask_person.mask_person_fk ^</w:t>
      </w:r>
    </w:p>
    <w:p w14:paraId="0F1453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directory=MASK_DUMP parallel=8 dumpfile=mask_person.dmp logfile=mask_person.log reuse_dumpfiles=y</w:t>
      </w:r>
    </w:p>
    <w:p w14:paraId="6D931E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Done exporting mask persoana</w:t>
      </w:r>
    </w:p>
    <w:p w14:paraId="1DA0CA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exit /b 0</w:t>
      </w:r>
    </w:p>
    <w:p w14:paraId="2E136A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68" w:name="_Toc29948"/>
      <w:r>
        <w:rPr>
          <w:rFonts w:hint="default" w:ascii="Times New Roman" w:hAnsi="Times New Roman"/>
          <w:b/>
          <w:bCs/>
          <w:sz w:val="28"/>
          <w:szCs w:val="28"/>
          <w:lang w:val="en-US" w:eastAsia="ro-RO"/>
        </w:rPr>
        <w:t>11.3. seed_antrenor.cmd</w:t>
      </w:r>
      <w:bookmarkEnd w:id="68"/>
    </w:p>
    <w:p w14:paraId="57E03D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off</w:t>
      </w:r>
    </w:p>
    <w:p w14:paraId="519005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"SQL_SCRIPT_PATH=C:\Master\An2\sem1\securitateaBD\proiect\sql\bro_admin_antrenor_seed.sql"</w:t>
      </w:r>
    </w:p>
    <w:p w14:paraId="744986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sqlplus bro_admin/bro_admin@//localhost:1522/orclpdb @%SQL_SCRIPT_PATH%  </w:t>
      </w:r>
    </w:p>
    <w:p w14:paraId="79F2F2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Done seeding antrenor table</w:t>
      </w:r>
    </w:p>
    <w:p w14:paraId="1F9D6E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exit /b 0</w:t>
      </w:r>
    </w:p>
    <w:p w14:paraId="1C493B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0937091">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69" w:name="_Toc26277"/>
      <w:r>
        <w:rPr>
          <w:rFonts w:hint="default" w:ascii="Times New Roman" w:hAnsi="Times New Roman"/>
          <w:b/>
          <w:bCs/>
          <w:sz w:val="28"/>
          <w:szCs w:val="28"/>
          <w:lang w:val="en-US" w:eastAsia="ro-RO"/>
        </w:rPr>
        <w:t>Link repository</w:t>
      </w:r>
      <w:bookmarkEnd w:id="69"/>
    </w:p>
    <w:p w14:paraId="6E0B6B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Proiectul de posate găsi pe github: </w:t>
      </w:r>
      <w:r>
        <w:rPr>
          <w:rFonts w:hint="default" w:ascii="Times New Roman" w:hAnsi="Times New Roman"/>
          <w:b w:val="0"/>
          <w:bCs w:val="0"/>
          <w:sz w:val="24"/>
          <w:szCs w:val="24"/>
          <w:lang w:val="en-US" w:eastAsia="ro-RO"/>
        </w:rPr>
        <w:fldChar w:fldCharType="begin"/>
      </w:r>
      <w:r>
        <w:rPr>
          <w:rFonts w:hint="default" w:ascii="Times New Roman" w:hAnsi="Times New Roman"/>
          <w:b w:val="0"/>
          <w:bCs w:val="0"/>
          <w:sz w:val="24"/>
          <w:szCs w:val="24"/>
          <w:lang w:val="en-US" w:eastAsia="ro-RO"/>
        </w:rPr>
        <w:instrText xml:space="preserve"> HYPERLINK "https://github.com/MocicaRazvan/sbdProiect" </w:instrText>
      </w:r>
      <w:r>
        <w:rPr>
          <w:rFonts w:hint="default" w:ascii="Times New Roman" w:hAnsi="Times New Roman"/>
          <w:b w:val="0"/>
          <w:bCs w:val="0"/>
          <w:sz w:val="24"/>
          <w:szCs w:val="24"/>
          <w:lang w:val="en-US" w:eastAsia="ro-RO"/>
        </w:rPr>
        <w:fldChar w:fldCharType="separate"/>
      </w:r>
      <w:r>
        <w:rPr>
          <w:rStyle w:val="9"/>
          <w:rFonts w:hint="default" w:ascii="Times New Roman" w:hAnsi="Times New Roman"/>
          <w:b w:val="0"/>
          <w:bCs w:val="0"/>
          <w:sz w:val="24"/>
          <w:szCs w:val="24"/>
          <w:lang w:val="en-US" w:eastAsia="ro-RO"/>
        </w:rPr>
        <w:t>https://github.com/MocicaRazvan/sbdProiect</w:t>
      </w:r>
      <w:r>
        <w:rPr>
          <w:rFonts w:hint="default" w:ascii="Times New Roman" w:hAnsi="Times New Roman"/>
          <w:b w:val="0"/>
          <w:bCs w:val="0"/>
          <w:sz w:val="24"/>
          <w:szCs w:val="24"/>
          <w:lang w:val="en-US" w:eastAsia="ro-RO"/>
        </w:rPr>
        <w:fldChar w:fldCharType="end"/>
      </w:r>
    </w:p>
    <w:p w14:paraId="257395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B7659">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30E98D">
                          <w:pPr>
                            <w:pStyle w:val="5"/>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5D30E98D">
                    <w:pPr>
                      <w:pStyle w:val="5"/>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3812D0"/>
    <w:multiLevelType w:val="singleLevel"/>
    <w:tmpl w:val="B03812D0"/>
    <w:lvl w:ilvl="0" w:tentative="0">
      <w:start w:val="1"/>
      <w:numFmt w:val="decimal"/>
      <w:suff w:val="space"/>
      <w:lvlText w:val="%1."/>
      <w:lvlJc w:val="left"/>
    </w:lvl>
  </w:abstractNum>
  <w:abstractNum w:abstractNumId="1">
    <w:nsid w:val="D468197B"/>
    <w:multiLevelType w:val="singleLevel"/>
    <w:tmpl w:val="D468197B"/>
    <w:lvl w:ilvl="0" w:tentative="0">
      <w:start w:val="3"/>
      <w:numFmt w:val="decimal"/>
      <w:suff w:val="space"/>
      <w:lvlText w:val="%1."/>
      <w:lvlJc w:val="left"/>
    </w:lvl>
  </w:abstractNum>
  <w:abstractNum w:abstractNumId="2">
    <w:nsid w:val="E54B1F23"/>
    <w:multiLevelType w:val="singleLevel"/>
    <w:tmpl w:val="E54B1F23"/>
    <w:lvl w:ilvl="0" w:tentative="0">
      <w:start w:val="1"/>
      <w:numFmt w:val="decimal"/>
      <w:suff w:val="space"/>
      <w:lvlText w:val="%1."/>
      <w:lvlJc w:val="left"/>
    </w:lvl>
  </w:abstractNum>
  <w:abstractNum w:abstractNumId="3">
    <w:nsid w:val="E8EF08FF"/>
    <w:multiLevelType w:val="multilevel"/>
    <w:tmpl w:val="E8EF08FF"/>
    <w:lvl w:ilvl="0" w:tentative="0">
      <w:start w:val="9"/>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E5748D5"/>
    <w:multiLevelType w:val="singleLevel"/>
    <w:tmpl w:val="1E5748D5"/>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1954D7"/>
    <w:rsid w:val="08F43F25"/>
    <w:rsid w:val="0A141797"/>
    <w:rsid w:val="1A0C7C63"/>
    <w:rsid w:val="204D002C"/>
    <w:rsid w:val="20DA47F1"/>
    <w:rsid w:val="21886AA6"/>
    <w:rsid w:val="2EE3282D"/>
    <w:rsid w:val="2EF67168"/>
    <w:rsid w:val="36F1503F"/>
    <w:rsid w:val="37B3513E"/>
    <w:rsid w:val="3B917CAC"/>
    <w:rsid w:val="404C4B93"/>
    <w:rsid w:val="46123E91"/>
    <w:rsid w:val="494F7EBD"/>
    <w:rsid w:val="49EC1B2E"/>
    <w:rsid w:val="50AB5C5E"/>
    <w:rsid w:val="559955BC"/>
    <w:rsid w:val="59340544"/>
    <w:rsid w:val="5DAE7E02"/>
    <w:rsid w:val="5ED239DA"/>
    <w:rsid w:val="66992CFF"/>
    <w:rsid w:val="68E27A9F"/>
    <w:rsid w:val="6A151116"/>
    <w:rsid w:val="6C707C1B"/>
    <w:rsid w:val="72AA72B2"/>
    <w:rsid w:val="77EE07F9"/>
    <w:rsid w:val="7AD47712"/>
    <w:rsid w:val="7B7C20E7"/>
    <w:rsid w:val="7C420498"/>
    <w:rsid w:val="7E6E22E5"/>
    <w:rsid w:val="7FA83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3"/>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3"/>
    <w:qFormat/>
    <w:uiPriority w:val="0"/>
    <w:rPr>
      <w:b/>
      <w:bCs/>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zvan\AppData\Local\Kingsoft\WPS%20Office\12.2.0.19805\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242</Pages>
  <Words>0</Words>
  <Characters>0</Characters>
  <Lines>0</Lines>
  <Paragraphs>0</Paragraphs>
  <TotalTime>13</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2024-12-08T09:20:00Z</dcterms:created>
  <dc:creator>Razvan</dc:creator>
  <cp:lastModifiedBy>google1591199459</cp:lastModifiedBy>
  <dcterms:modified xsi:type="dcterms:W3CDTF">2025-01-23T10:52:01Z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0FA826DF82164386A25179FFFEFF9D41_12</vt:lpwstr>
  </property>
</Properties>
</file>